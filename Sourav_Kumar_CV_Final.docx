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rPr>
          <w:rFonts w:ascii="Times New Roman" w:hAnsi="Times New Roman" w:cs="Times New Roman"/>
          <w:color w:val="010302"/>
        </w:rPr>
        <w:spacing w:before="210" w:after="0" w:line="423" w:lineRule="exact"/>
        <w:ind w:left="4092" w:right="0" w:firstLine="0"/>
      </w:pPr>
      <w:r>
        <w:drawing>
          <wp:anchor simplePos="0" relativeHeight="251658240" behindDoc="1" locked="1" layoutInCell="1" allowOverlap="1">
            <wp:simplePos x="0" y="0"/>
            <wp:positionH relativeFrom="page">
              <wp:posOffset>10580</wp:posOffset>
            </wp:positionH>
            <wp:positionV relativeFrom="page">
              <wp:posOffset>981175</wp:posOffset>
            </wp:positionV>
            <wp:extent cx="2500000" cy="711000"/>
            <wp:effectExtent l="0" t="0" r="0" b="0"/>
            <wp:wrapNone/>
            <wp:docPr id="101" name="Freeform 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10580</wp:posOffset>
            </wp:positionH>
            <wp:positionV relativeFrom="page">
              <wp:posOffset>3654525</wp:posOffset>
            </wp:positionV>
            <wp:extent cx="2500000" cy="711000"/>
            <wp:effectExtent l="0" t="0" r="0" b="0"/>
            <wp:wrapNone/>
            <wp:docPr id="102" name="Freeform 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10580</wp:posOffset>
            </wp:positionH>
            <wp:positionV relativeFrom="page">
              <wp:posOffset>6327875</wp:posOffset>
            </wp:positionV>
            <wp:extent cx="2500000" cy="711000"/>
            <wp:effectExtent l="0" t="0" r="0" b="0"/>
            <wp:wrapNone/>
            <wp:docPr id="103" name="Freeform 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10580</wp:posOffset>
            </wp:positionH>
            <wp:positionV relativeFrom="page">
              <wp:posOffset>9001225</wp:posOffset>
            </wp:positionV>
            <wp:extent cx="2500000" cy="711000"/>
            <wp:effectExtent l="0" t="0" r="0" b="0"/>
            <wp:wrapNone/>
            <wp:docPr id="104" name="Freeform 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2531741</wp:posOffset>
            </wp:positionH>
            <wp:positionV relativeFrom="page">
              <wp:posOffset>981175</wp:posOffset>
            </wp:positionV>
            <wp:extent cx="2500000" cy="711000"/>
            <wp:effectExtent l="0" t="0" r="0" b="0"/>
            <wp:wrapNone/>
            <wp:docPr id="105" name="Freeform 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2531741</wp:posOffset>
            </wp:positionH>
            <wp:positionV relativeFrom="page">
              <wp:posOffset>3654525</wp:posOffset>
            </wp:positionV>
            <wp:extent cx="2500000" cy="711000"/>
            <wp:effectExtent l="0" t="0" r="0" b="0"/>
            <wp:wrapNone/>
            <wp:docPr id="106" name="Freeform 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2531741</wp:posOffset>
            </wp:positionH>
            <wp:positionV relativeFrom="page">
              <wp:posOffset>6327875</wp:posOffset>
            </wp:positionV>
            <wp:extent cx="2500000" cy="711000"/>
            <wp:effectExtent l="0" t="0" r="0" b="0"/>
            <wp:wrapNone/>
            <wp:docPr id="107" name="Freeform 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2531741</wp:posOffset>
            </wp:positionH>
            <wp:positionV relativeFrom="page">
              <wp:posOffset>9001225</wp:posOffset>
            </wp:positionV>
            <wp:extent cx="2500000" cy="711000"/>
            <wp:effectExtent l="0" t="0" r="0" b="0"/>
            <wp:wrapNone/>
            <wp:docPr id="108" name="Freeform 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5052902</wp:posOffset>
            </wp:positionH>
            <wp:positionV relativeFrom="page">
              <wp:posOffset>981175</wp:posOffset>
            </wp:positionV>
            <wp:extent cx="2500000" cy="711000"/>
            <wp:effectExtent l="0" t="0" r="0" b="0"/>
            <wp:wrapNone/>
            <wp:docPr id="109" name="Freeform 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5052902</wp:posOffset>
            </wp:positionH>
            <wp:positionV relativeFrom="page">
              <wp:posOffset>3654525</wp:posOffset>
            </wp:positionV>
            <wp:extent cx="2500000" cy="711000"/>
            <wp:effectExtent l="0" t="0" r="0" b="0"/>
            <wp:wrapNone/>
            <wp:docPr id="110" name="Freeform 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5052902</wp:posOffset>
            </wp:positionH>
            <wp:positionV relativeFrom="page">
              <wp:posOffset>6327875</wp:posOffset>
            </wp:positionV>
            <wp:extent cx="2500000" cy="711000"/>
            <wp:effectExtent l="0" t="0" r="0" b="0"/>
            <wp:wrapNone/>
            <wp:docPr id="111" name="Freeform 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5052902</wp:posOffset>
            </wp:positionH>
            <wp:positionV relativeFrom="page">
              <wp:posOffset>9001225</wp:posOffset>
            </wp:positionV>
            <wp:extent cx="2500000" cy="711000"/>
            <wp:effectExtent l="0" t="0" r="0" b="0"/>
            <wp:wrapNone/>
            <wp:docPr id="112" name="Freeform 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b/>
          <w:bCs/>
          <w:color w:val="000000"/>
          <w:spacing w:val="29"/>
          <w:sz w:val="34"/>
          <w:szCs w:val="34"/>
          <w:lang w:val="en-US"/>
        </w:rPr>
        <w:t>S</w:t>
      </w:r>
      <w:r>
        <w:rPr baseline="0" dirty="0">
          <w:rFonts w:ascii="Calibri" w:hAnsi="Calibri" w:cs="Calibri"/>
          <w:b/>
          <w:bCs/>
          <w:color w:val="000000"/>
          <w:spacing w:val="30"/>
          <w:sz w:val="34"/>
          <w:szCs w:val="34"/>
          <w:lang w:val="en-US"/>
        </w:rPr>
        <w:t>OUR</w:t>
      </w:r>
      <w:r>
        <w:rPr baseline="0" dirty="0">
          <w:rFonts w:ascii="Calibri" w:hAnsi="Calibri" w:cs="Calibri"/>
          <w:b/>
          <w:bCs/>
          <w:color w:val="000000"/>
          <w:sz w:val="34"/>
          <w:szCs w:val="34"/>
          <w:lang w:val="en-US"/>
        </w:rPr>
        <w:t>A</w:t>
      </w:r>
      <w:r>
        <w:rPr baseline="0" dirty="0">
          <w:rFonts w:ascii="Calibri" w:hAnsi="Calibri" w:cs="Calibri"/>
          <w:b/>
          <w:bCs/>
          <w:color w:val="000000"/>
          <w:spacing w:val="30"/>
          <w:sz w:val="34"/>
          <w:szCs w:val="34"/>
          <w:lang w:val="en-US"/>
        </w:rPr>
        <w:t>V </w:t>
      </w:r>
      <w:r>
        <w:rPr baseline="0" dirty="0">
          <w:rFonts w:ascii="Calibri" w:hAnsi="Calibri" w:cs="Calibri"/>
          <w:b/>
          <w:bCs/>
          <w:color w:val="000000"/>
          <w:spacing w:val="25"/>
          <w:sz w:val="34"/>
          <w:szCs w:val="34"/>
          <w:lang w:val="en-US"/>
        </w:rPr>
        <w:t>K</w:t>
      </w:r>
      <w:r>
        <w:rPr baseline="0" dirty="0">
          <w:rFonts w:ascii="Calibri" w:hAnsi="Calibri" w:cs="Calibri"/>
          <w:b/>
          <w:bCs/>
          <w:color w:val="000000"/>
          <w:spacing w:val="30"/>
          <w:sz w:val="34"/>
          <w:szCs w:val="34"/>
          <w:lang w:val="en-US"/>
        </w:rPr>
        <w:t>U</w:t>
      </w:r>
      <w:r>
        <w:rPr baseline="0" dirty="0">
          <w:rFonts w:ascii="Calibri" w:hAnsi="Calibri" w:cs="Calibri"/>
          <w:b/>
          <w:bCs/>
          <w:color w:val="000000"/>
          <w:spacing w:val="29"/>
          <w:sz w:val="34"/>
          <w:szCs w:val="34"/>
          <w:lang w:val="en-US"/>
        </w:rPr>
        <w:t>M</w:t>
      </w:r>
      <w:r>
        <w:rPr baseline="0" dirty="0">
          <w:rFonts w:ascii="Calibri" w:hAnsi="Calibri" w:cs="Calibri"/>
          <w:b/>
          <w:bCs/>
          <w:color w:val="000000"/>
          <w:spacing w:val="30"/>
          <w:sz w:val="34"/>
          <w:szCs w:val="34"/>
          <w:lang w:val="en-US"/>
        </w:rPr>
        <w:t>A</w:t>
      </w:r>
      <w:r>
        <w:rPr baseline="0" dirty="0">
          <w:rFonts w:ascii="Calibri" w:hAnsi="Calibri" w:cs="Calibri"/>
          <w:b/>
          <w:bCs/>
          <w:color w:val="000000"/>
          <w:sz w:val="34"/>
          <w:szCs w:val="34"/>
          <w:lang w:val="en-US"/>
        </w:rPr>
        <w:t>R</w:t>
      </w:r>
      <w:r>
        <w:rPr>
          <w:rFonts w:ascii="Times New Roman" w:hAnsi="Times New Roman" w:cs="Times New Roman"/>
          <w:sz w:val="34"/>
          <w:szCs w:val="3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0" w:after="0" w:line="195" w:lineRule="exact"/>
        <w:ind w:left="3211" w:right="3221" w:firstLine="0"/>
        <w:jc w:val="right"/>
      </w:pPr>
      <w:r/>
      <w:r>
        <w:rPr baseline="0" dirty="0">
          <w:rFonts w:ascii="Calibri" w:hAnsi="Calibri" w:cs="Calibri"/>
          <w:b/>
          <w:bCs/>
          <w:color w:val="333333"/>
          <w:spacing w:val="-1"/>
          <w:sz w:val="16"/>
          <w:szCs w:val="16"/>
          <w:lang w:val="en-US"/>
        </w:rPr>
        <w:t>Software Developer | ASP.NET Core | C# | Full Stack Development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0" w:after="0" w:line="170" w:lineRule="exact"/>
        <w:ind w:left="2801" w:right="0" w:firstLine="0"/>
      </w:pPr>
      <w:r/>
      <w:r>
        <w:rPr baseline="0" dirty="0">
          <w:rFonts w:ascii="Calibri" w:hAnsi="Calibri" w:cs="Calibri"/>
          <w:color w:val="222222"/>
          <w:sz w:val="14"/>
          <w:szCs w:val="14"/>
          <w:lang w:val="en-US"/>
        </w:rPr>
        <w:t>+91 799225329</w:t>
      </w:r>
      <w:r>
        <w:rPr baseline="0" dirty="0">
          <w:rFonts w:ascii="Calibri" w:hAnsi="Calibri" w:cs="Calibri"/>
          <w:color w:val="222222"/>
          <w:spacing w:val="16"/>
          <w:sz w:val="14"/>
          <w:szCs w:val="14"/>
          <w:lang w:val="en-US"/>
        </w:rPr>
        <w:t>9 </w:t>
      </w:r>
      <w:r>
        <w:rPr baseline="0" dirty="0">
          <w:rFonts w:ascii="Calibri" w:hAnsi="Calibri" w:cs="Calibri"/>
          <w:color w:val="222222"/>
          <w:spacing w:val="16"/>
          <w:sz w:val="14"/>
          <w:szCs w:val="14"/>
          <w:lang w:val="en-US"/>
        </w:rPr>
        <w:t>| </w:t>
      </w:r>
      <w:hyperlink r:id="rId113" w:history="1">
        <w:r>
          <w:rPr baseline="0" dirty="0">
            <w:rFonts w:ascii="Calibri" w:hAnsi="Calibri" w:cs="Calibri"/>
            <w:color w:val="222222"/>
            <w:sz w:val="14"/>
            <w:szCs w:val="14"/>
            <w:lang w:val="en-US"/>
          </w:rPr>
          <w:t>souravkr512000@gmail.co</w:t>
        </w:r>
        <w:r>
          <w:rPr baseline="0" dirty="0">
            <w:rFonts w:ascii="Calibri" w:hAnsi="Calibri" w:cs="Calibri"/>
            <w:color w:val="222222"/>
            <w:spacing w:val="16"/>
            <w:sz w:val="14"/>
            <w:szCs w:val="14"/>
            <w:lang w:val="en-US"/>
          </w:rPr>
          <w:t>m </w:t>
        </w:r>
      </w:hyperlink>
      <w:r>
        <w:rPr baseline="0" dirty="0">
          <w:rFonts w:ascii="Calibri" w:hAnsi="Calibri" w:cs="Calibri"/>
          <w:color w:val="222222"/>
          <w:spacing w:val="16"/>
          <w:sz w:val="14"/>
          <w:szCs w:val="14"/>
          <w:lang w:val="en-US"/>
        </w:rPr>
        <w:t>| </w:t>
      </w:r>
      <w:hyperlink r:id="rId100" w:history="1">
        <w:r>
          <w:rPr baseline="0" dirty="0">
            <w:rFonts w:ascii="Calibri" w:hAnsi="Calibri" w:cs="Calibri"/>
            <w:color w:val="000000"/>
            <w:sz w:val="14"/>
            <w:szCs w:val="14"/>
            <w:lang w:val="en-US"/>
          </w:rPr>
          <w:t>linkedin.com/in/sourav-kumar-297b16197</w:t>
        </w:r>
      </w:hyperlink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spacing w:after="4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43" behindDoc="0" locked="0" layoutInCell="1" allowOverlap="1">
            <wp:simplePos x="0" y="0"/>
            <wp:positionH relativeFrom="page">
              <wp:posOffset>1651000</wp:posOffset>
            </wp:positionH>
            <wp:positionV relativeFrom="paragraph">
              <wp:posOffset>90297</wp:posOffset>
            </wp:positionV>
            <wp:extent cx="4318000" cy="12700"/>
            <wp:effectExtent l="0" t="0" r="0" b="0"/>
            <wp:wrapNone/>
            <wp:docPr id="114" name="Freeform 1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318000" cy="12700"/>
                    </a:xfrm>
                    <a:custGeom>
                      <a:rect l="l" t="t" r="r" b="b"/>
                      <a:pathLst>
                        <a:path w="8636000" h="25400">
                          <a:moveTo>
                            <a:pt x="0" y="25400"/>
                          </a:moveTo>
                          <a:lnTo>
                            <a:pt x="8636000" y="25400"/>
                          </a:lnTo>
                          <a:lnTo>
                            <a:pt x="8636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195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z w:val="16"/>
          <w:szCs w:val="16"/>
          <w:lang w:val="en-US"/>
        </w:rPr>
        <w:t>PROFESSIONAL SUMMARY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28" w:after="0" w:line="210" w:lineRule="exact"/>
        <w:ind w:left="2078" w:right="1929" w:firstLine="0"/>
        <w:jc w:val="both"/>
      </w:pPr>
      <w:r>
        <w:drawing>
          <wp:anchor simplePos="0" relativeHeight="251658244" behindDoc="0" locked="0" layoutInCell="1" allowOverlap="1">
            <wp:simplePos x="0" y="0"/>
            <wp:positionH relativeFrom="page">
              <wp:posOffset>1651000</wp:posOffset>
            </wp:positionH>
            <wp:positionV relativeFrom="line">
              <wp:posOffset>26226</wp:posOffset>
            </wp:positionV>
            <wp:extent cx="4318000" cy="6350"/>
            <wp:effectExtent l="0" t="0" r="0" b="0"/>
            <wp:wrapNone/>
            <wp:docPr id="115" name="Freeform 1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318000" cy="6350"/>
                    </a:xfrm>
                    <a:custGeom>
                      <a:rect l="l" t="t" r="r" b="b"/>
                      <a:pathLst>
                        <a:path w="8636000" h="12700">
                          <a:moveTo>
                            <a:pt x="0" y="12700"/>
                          </a:moveTo>
                          <a:lnTo>
                            <a:pt x="8636000" y="12700"/>
                          </a:lnTo>
                          <a:lnTo>
                            <a:pt x="8636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Software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Developer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with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2+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years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of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hands-on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experience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in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designing,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developing,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and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deploying</w:t>
      </w:r>
      <w:r>
        <w:rPr baseline="0" dirty="0">
          <w:rFonts w:ascii="Calibri" w:hAnsi="Calibri" w:cs="Calibri"/>
          <w:color w:val="000000"/>
          <w:spacing w:val="11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pacing w:val="-4"/>
          <w:sz w:val="14"/>
          <w:szCs w:val="14"/>
          <w:lang w:val="en-US"/>
        </w:rPr>
        <w:t>software</w:t>
      </w:r>
      <w:r>
        <w:rPr>
          <w:rFonts w:ascii="Times New Roman" w:hAnsi="Times New Roman" w:cs="Times New Roman"/>
          <w:sz w:val="14"/>
          <w:szCs w:val="14"/>
        </w:rPr>
        <w:t> </w:t>
      </w: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applications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using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ASP.NET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Core,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C#,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MVC,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and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SQL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Server.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Additionally,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possess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2+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years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of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relevant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experience</w:t>
      </w:r>
      <w:r>
        <w:rPr baseline="0" dirty="0">
          <w:rFonts w:ascii="Calibri" w:hAnsi="Calibri" w:cs="Calibri"/>
          <w:color w:val="000000"/>
          <w:spacing w:val="22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pacing w:val="-11"/>
          <w:sz w:val="14"/>
          <w:szCs w:val="14"/>
          <w:lang w:val="en-US"/>
        </w:rPr>
        <w:t>in</w:t>
      </w:r>
      <w:r>
        <w:rPr>
          <w:rFonts w:ascii="Times New Roman" w:hAnsi="Times New Roman" w:cs="Times New Roman"/>
          <w:sz w:val="14"/>
          <w:szCs w:val="14"/>
        </w:rPr>
        <w:t> </w:t>
      </w: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industrial automation, system integration, and software-driven solutions. Proficient in full Software Development Life</w:t>
      </w:r>
      <w:r>
        <w:rPr>
          <w:rFonts w:ascii="Times New Roman" w:hAnsi="Times New Roman" w:cs="Times New Roman"/>
          <w:sz w:val="14"/>
          <w:szCs w:val="14"/>
        </w:rPr>
        <w:t> </w:t>
      </w: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Cycle (SDLC), REST API development, CI/CD pipelines, Azure cloud deployment, and quality assurance. Strong ability to</w:t>
      </w:r>
      <w:r>
        <w:rPr>
          <w:rFonts w:ascii="Times New Roman" w:hAnsi="Times New Roman" w:cs="Times New Roman"/>
          <w:sz w:val="14"/>
          <w:szCs w:val="14"/>
        </w:rPr>
        <w:t> </w:t>
      </w: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analyze</w:t>
      </w:r>
      <w:r>
        <w:rPr baseline="0" dirty="0">
          <w:rFonts w:ascii="Calibri" w:hAnsi="Calibri" w:cs="Calibri"/>
          <w:color w:val="000000"/>
          <w:spacing w:val="5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requirements,</w:t>
      </w:r>
      <w:r>
        <w:rPr baseline="0" dirty="0">
          <w:rFonts w:ascii="Calibri" w:hAnsi="Calibri" w:cs="Calibri"/>
          <w:color w:val="000000"/>
          <w:spacing w:val="5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debug</w:t>
      </w:r>
      <w:r>
        <w:rPr baseline="0" dirty="0">
          <w:rFonts w:ascii="Calibri" w:hAnsi="Calibri" w:cs="Calibri"/>
          <w:color w:val="000000"/>
          <w:spacing w:val="5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and</w:t>
      </w:r>
      <w:r>
        <w:rPr baseline="0" dirty="0">
          <w:rFonts w:ascii="Calibri" w:hAnsi="Calibri" w:cs="Calibri"/>
          <w:color w:val="000000"/>
          <w:spacing w:val="5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troubleshoot</w:t>
      </w:r>
      <w:r>
        <w:rPr baseline="0" dirty="0">
          <w:rFonts w:ascii="Calibri" w:hAnsi="Calibri" w:cs="Calibri"/>
          <w:color w:val="000000"/>
          <w:spacing w:val="5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applications,</w:t>
      </w:r>
      <w:r>
        <w:rPr baseline="0" dirty="0">
          <w:rFonts w:ascii="Calibri" w:hAnsi="Calibri" w:cs="Calibri"/>
          <w:color w:val="000000"/>
          <w:spacing w:val="5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perform</w:t>
      </w:r>
      <w:r>
        <w:rPr baseline="0" dirty="0">
          <w:rFonts w:ascii="Calibri" w:hAnsi="Calibri" w:cs="Calibri"/>
          <w:color w:val="000000"/>
          <w:spacing w:val="5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root</w:t>
      </w:r>
      <w:r>
        <w:rPr baseline="0" dirty="0">
          <w:rFonts w:ascii="Calibri" w:hAnsi="Calibri" w:cs="Calibri"/>
          <w:color w:val="000000"/>
          <w:spacing w:val="5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cause</w:t>
      </w:r>
      <w:r>
        <w:rPr baseline="0" dirty="0">
          <w:rFonts w:ascii="Calibri" w:hAnsi="Calibri" w:cs="Calibri"/>
          <w:color w:val="000000"/>
          <w:spacing w:val="5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analysis,</w:t>
      </w:r>
      <w:r>
        <w:rPr baseline="0" dirty="0">
          <w:rFonts w:ascii="Calibri" w:hAnsi="Calibri" w:cs="Calibri"/>
          <w:color w:val="000000"/>
          <w:spacing w:val="5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and</w:t>
      </w:r>
      <w:r>
        <w:rPr baseline="0" dirty="0">
          <w:rFonts w:ascii="Calibri" w:hAnsi="Calibri" w:cs="Calibri"/>
          <w:color w:val="000000"/>
          <w:spacing w:val="5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deliver</w:t>
      </w:r>
      <w:r>
        <w:rPr baseline="0" dirty="0">
          <w:rFonts w:ascii="Calibri" w:hAnsi="Calibri" w:cs="Calibri"/>
          <w:color w:val="000000"/>
          <w:spacing w:val="5"/>
          <w:sz w:val="14"/>
          <w:szCs w:val="14"/>
          <w:lang w:val="en-US"/>
        </w:rPr>
        <w:t>  </w:t>
      </w:r>
      <w:r>
        <w:rPr baseline="0" dirty="0">
          <w:rFonts w:ascii="Calibri" w:hAnsi="Calibri" w:cs="Calibri"/>
          <w:color w:val="000000"/>
          <w:spacing w:val="-3"/>
          <w:sz w:val="14"/>
          <w:szCs w:val="14"/>
          <w:lang w:val="en-US"/>
        </w:rPr>
        <w:t>error-free</w:t>
      </w:r>
      <w:r>
        <w:rPr>
          <w:rFonts w:ascii="Times New Roman" w:hAnsi="Times New Roman" w:cs="Times New Roman"/>
          <w:sz w:val="14"/>
          <w:szCs w:val="14"/>
        </w:rPr>
        <w:t> </w:t>
      </w: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solutions with 100% on-time delivery.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40"/>
          <w:pgMar w:top="269" w:right="500" w:bottom="131" w:left="500" w:header="708" w:footer="708" w:gutter="0"/>
          <w:docGrid w:linePitch="360"/>
        </w:sectPr>
        <w:spacing w:before="160" w:after="0" w:line="195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z w:val="16"/>
          <w:szCs w:val="16"/>
          <w:lang w:val="en-US"/>
        </w:rPr>
        <w:t>TECHNICAL SKILLS</w:t>
      </w:r>
      <w:r>
        <w:rPr>
          <w:rFonts w:ascii="Times New Roman" w:hAnsi="Times New Roman" w:cs="Times New Roman"/>
          <w:sz w:val="16"/>
          <w:szCs w:val="16"/>
        </w:rPr>
        <w:t> </w:t>
      </w:r>
      <w:r>
        <w:drawing>
          <wp:anchor simplePos="0" relativeHeight="251658245" behindDoc="0" locked="0" layoutInCell="1" allowOverlap="1">
            <wp:simplePos x="0" y="0"/>
            <wp:positionH relativeFrom="page">
              <wp:posOffset>1651000</wp:posOffset>
            </wp:positionH>
            <wp:positionV relativeFrom="paragraph">
              <wp:posOffset>261839</wp:posOffset>
            </wp:positionV>
            <wp:extent cx="4318000" cy="6350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318000" cy="6350"/>
                    </a:xfrm>
                    <a:custGeom>
                      <a:rect l="l" t="t" r="r" b="b"/>
                      <a:pathLst>
                        <a:path w="8636000" h="12700">
                          <a:moveTo>
                            <a:pt x="0" y="12700"/>
                          </a:moveTo>
                          <a:lnTo>
                            <a:pt x="8636000" y="12700"/>
                          </a:lnTo>
                          <a:lnTo>
                            <a:pt x="8636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212" w:after="0" w:line="170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pacing w:val="-3"/>
          <w:sz w:val="14"/>
          <w:szCs w:val="14"/>
          <w:lang w:val="en-US"/>
        </w:rPr>
        <w:t>Programming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9" w:after="0" w:line="170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pacing w:val="-3"/>
          <w:sz w:val="14"/>
          <w:szCs w:val="14"/>
          <w:lang w:val="en-US"/>
        </w:rPr>
        <w:t>Web Technologies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9" w:after="0" w:line="170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pacing w:val="-3"/>
          <w:sz w:val="14"/>
          <w:szCs w:val="14"/>
          <w:lang w:val="en-US"/>
        </w:rPr>
        <w:t>Database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9" w:after="0" w:line="170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pacing w:val="-3"/>
          <w:sz w:val="14"/>
          <w:szCs w:val="14"/>
          <w:lang w:val="en-US"/>
        </w:rPr>
        <w:t>Tools &amp; DevOps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9" w:after="0" w:line="170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pacing w:val="-2"/>
          <w:sz w:val="14"/>
          <w:szCs w:val="14"/>
          <w:lang w:val="en-US"/>
        </w:rPr>
        <w:t>Cloud Platform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9" w:after="0" w:line="170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pacing w:val="-2"/>
          <w:sz w:val="14"/>
          <w:szCs w:val="14"/>
          <w:lang w:val="en-US"/>
        </w:rPr>
        <w:t>Methodologies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212" w:after="0" w:line="170" w:lineRule="exact"/>
        <w:ind w:left="0" w:right="0" w:firstLine="0"/>
      </w:pPr>
      <w:r/>
      <w:r>
        <w:rPr baseline="0" dirty="0">
          <w:rFonts w:ascii="Calibri" w:hAnsi="Calibri" w:cs="Calibri"/>
          <w:color w:val="000000"/>
          <w:spacing w:val="-2"/>
          <w:sz w:val="14"/>
          <w:szCs w:val="14"/>
          <w:lang w:val="en-US"/>
        </w:rPr>
        <w:t>C#, ASP.NET Core, VB.NET, Python, JavaScript, PHP, C++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9" w:after="0" w:line="170" w:lineRule="exact"/>
        <w:ind w:left="0" w:right="0" w:firstLine="0"/>
      </w:pPr>
      <w:r/>
      <w:r>
        <w:rPr baseline="0" dirty="0">
          <w:rFonts w:ascii="Calibri" w:hAnsi="Calibri" w:cs="Calibri"/>
          <w:color w:val="000000"/>
          <w:spacing w:val="-1"/>
          <w:sz w:val="14"/>
          <w:szCs w:val="14"/>
          <w:lang w:val="en-US"/>
        </w:rPr>
        <w:t>ASP.NET MVC, Angular, HTML5, CSS3, REST APIs, Web Services, JSON, XML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9" w:after="0" w:line="170" w:lineRule="exact"/>
        <w:ind w:left="0" w:right="0" w:firstLine="0"/>
      </w:pPr>
      <w:r/>
      <w:r>
        <w:rPr baseline="0" dirty="0">
          <w:rFonts w:ascii="Calibri" w:hAnsi="Calibri" w:cs="Calibri"/>
          <w:color w:val="000000"/>
          <w:spacing w:val="-1"/>
          <w:sz w:val="14"/>
          <w:szCs w:val="14"/>
          <w:lang w:val="en-US"/>
        </w:rPr>
        <w:t>SQL Server, Oracle, MySQL, DB2, Stored Procedures, LINQ, Entity Framework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9" w:after="0" w:line="170" w:lineRule="exact"/>
        <w:ind w:left="0" w:right="0" w:firstLine="0"/>
      </w:pPr>
      <w:r/>
      <w:r>
        <w:rPr baseline="0" dirty="0">
          <w:rFonts w:ascii="Calibri" w:hAnsi="Calibri" w:cs="Calibri"/>
          <w:color w:val="000000"/>
          <w:spacing w:val="-1"/>
          <w:sz w:val="14"/>
          <w:szCs w:val="14"/>
          <w:lang w:val="en-US"/>
        </w:rPr>
        <w:t>Visual Studio, Git, GitHub, Jenkins, Azure DevOps, CI/CD Pipelines, Postman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9" w:after="0" w:line="170" w:lineRule="exact"/>
        <w:ind w:left="0" w:right="0" w:firstLine="0"/>
      </w:pPr>
      <w:r/>
      <w:r>
        <w:rPr baseline="0" dirty="0">
          <w:rFonts w:ascii="Calibri" w:hAnsi="Calibri" w:cs="Calibri"/>
          <w:color w:val="000000"/>
          <w:spacing w:val="-1"/>
          <w:sz w:val="14"/>
          <w:szCs w:val="14"/>
          <w:lang w:val="en-US"/>
        </w:rPr>
        <w:t>Microsoft Azure (App Services, Deployment, Configuration, Monitoring)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40"/>
          <w:pgMar w:top="269" w:right="500" w:bottom="131" w:left="500" w:header="708" w:footer="708" w:gutter="0"/>
          <w:cols w:num="2" w:space="0" w:equalWidth="0">
            <w:col w:w="3186" w:space="212"/>
            <w:col w:w="4378" w:space="0"/>
          </w:cols>
          <w:docGrid w:linePitch="360"/>
        </w:sectPr>
        <w:spacing w:before="109" w:after="0" w:line="170" w:lineRule="exact"/>
        <w:ind w:left="0" w:right="0" w:firstLine="0"/>
      </w:pPr>
      <w:r/>
      <w:r>
        <w:rPr baseline="0" dirty="0">
          <w:rFonts w:ascii="Calibri" w:hAnsi="Calibri" w:cs="Calibri"/>
          <w:color w:val="000000"/>
          <w:spacing w:val="-2"/>
          <w:sz w:val="14"/>
          <w:szCs w:val="14"/>
          <w:lang w:val="en-US"/>
        </w:rPr>
        <w:t>Agile/Scrum, SDLC, Unit Testing, Integration Testing, Code Review, TDD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00" w:after="0" w:line="195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z w:val="16"/>
          <w:szCs w:val="16"/>
          <w:lang w:val="en-US"/>
        </w:rPr>
        <w:t>PROFESSIONAL EXPERIENCE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200" w:lineRule="exact"/>
        <w:ind w:left="2078" w:right="-40" w:firstLine="0"/>
      </w:pPr>
      <w:r>
        <w:drawing>
          <wp:anchor simplePos="0" relativeHeight="251658246" behindDoc="0" locked="0" layoutInCell="1" allowOverlap="1">
            <wp:simplePos x="0" y="0"/>
            <wp:positionH relativeFrom="page">
              <wp:posOffset>1651000</wp:posOffset>
            </wp:positionH>
            <wp:positionV relativeFrom="line">
              <wp:posOffset>44187</wp:posOffset>
            </wp:positionV>
            <wp:extent cx="4318000" cy="6350"/>
            <wp:effectExtent l="0" t="0" r="0" b="0"/>
            <wp:wrapNone/>
            <wp:docPr id="117" name="Freeform 1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318000" cy="6350"/>
                    </a:xfrm>
                    <a:custGeom>
                      <a:rect l="l" t="t" r="r" b="b"/>
                      <a:pathLst>
                        <a:path w="8636000" h="12700">
                          <a:moveTo>
                            <a:pt x="0" y="12700"/>
                          </a:moveTo>
                          <a:lnTo>
                            <a:pt x="8636000" y="12700"/>
                          </a:lnTo>
                          <a:lnTo>
                            <a:pt x="8636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Rugged Monitoring Engineering Services</w:t>
      </w:r>
      <w:r>
        <w:rPr>
          <w:rFonts w:ascii="Times New Roman" w:hAnsi="Times New Roman" w:cs="Times New Roman"/>
          <w:sz w:val="14"/>
          <w:szCs w:val="14"/>
        </w:rPr>
        <w:t> </w:t>
      </w:r>
      <w:r/>
      <w:r>
        <w:rPr baseline="0" dirty="0">
          <w:rFonts w:ascii="Calibri" w:hAnsi="Calibri" w:cs="Calibri"/>
          <w:i/>
          <w:iCs/>
          <w:color w:val="333333"/>
          <w:sz w:val="14"/>
          <w:szCs w:val="14"/>
          <w:lang w:val="en-US"/>
        </w:rPr>
        <w:t>Software Developer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40"/>
          <w:pgMar w:top="269" w:right="500" w:bottom="131" w:left="500" w:header="708" w:footer="708" w:gutter="0"/>
          <w:cols w:num="2" w:space="0" w:equalWidth="0">
            <w:col w:w="4590" w:space="3283"/>
            <w:col w:w="1068" w:space="0"/>
          </w:cols>
          <w:docGrid w:linePitch="360"/>
        </w:sectPr>
        <w:spacing w:before="0" w:after="0" w:line="162" w:lineRule="exact"/>
        <w:ind w:left="0" w:right="0" w:firstLine="0"/>
      </w:pPr>
      <w:r/>
      <w:r>
        <w:rPr baseline="0" dirty="0">
          <w:rFonts w:ascii="Calibri" w:hAnsi="Calibri" w:cs="Calibri"/>
          <w:color w:val="444444"/>
          <w:sz w:val="13"/>
          <w:szCs w:val="13"/>
          <w:lang w:val="en-US"/>
        </w:rPr>
        <w:t>Oct 2024 – Present</w:t>
      </w:r>
      <w:r>
        <w:rPr>
          <w:rFonts w:ascii="Times New Roman" w:hAnsi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3" w:after="0" w:line="190" w:lineRule="exact"/>
        <w:ind w:left="2278" w:right="1929" w:firstLine="0"/>
      </w:pPr>
      <w:r>
        <w:drawing>
          <wp:anchor simplePos="0" relativeHeight="251658670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105601</wp:posOffset>
            </wp:positionV>
            <wp:extent cx="25400" cy="25400"/>
            <wp:effectExtent l="0" t="0" r="0" b="0"/>
            <wp:wrapNone/>
            <wp:docPr id="118" name="Freeform 1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2"/>
                            <a:pt x="50156" y="18792"/>
                            <a:pt x="48867" y="15681"/>
                          </a:cubicBezTo>
                          <a:cubicBezTo>
                            <a:pt x="47578" y="12570"/>
                            <a:pt x="45743" y="9822"/>
                            <a:pt x="43361" y="7440"/>
                          </a:cubicBezTo>
                          <a:cubicBezTo>
                            <a:pt x="40979" y="5059"/>
                            <a:pt x="38232" y="3224"/>
                            <a:pt x="35120" y="1935"/>
                          </a:cubicBezTo>
                          <a:cubicBezTo>
                            <a:pt x="32009" y="646"/>
                            <a:pt x="28769" y="1"/>
                            <a:pt x="25401" y="0"/>
                          </a:cubicBezTo>
                          <a:cubicBezTo>
                            <a:pt x="22032" y="1"/>
                            <a:pt x="18792" y="646"/>
                            <a:pt x="15680" y="1935"/>
                          </a:cubicBezTo>
                          <a:cubicBezTo>
                            <a:pt x="12568" y="3224"/>
                            <a:pt x="9822" y="5059"/>
                            <a:pt x="7440" y="7440"/>
                          </a:cubicBezTo>
                          <a:cubicBezTo>
                            <a:pt x="5058" y="9822"/>
                            <a:pt x="3223" y="12570"/>
                            <a:pt x="1934" y="15681"/>
                          </a:cubicBezTo>
                          <a:cubicBezTo>
                            <a:pt x="645" y="18792"/>
                            <a:pt x="0" y="22032"/>
                            <a:pt x="1" y="25400"/>
                          </a:cubicBezTo>
                          <a:cubicBezTo>
                            <a:pt x="0" y="28769"/>
                            <a:pt x="645" y="32009"/>
                            <a:pt x="1934" y="35122"/>
                          </a:cubicBezTo>
                          <a:cubicBezTo>
                            <a:pt x="3223" y="38234"/>
                            <a:pt x="5058" y="40980"/>
                            <a:pt x="7440" y="43361"/>
                          </a:cubicBezTo>
                          <a:cubicBezTo>
                            <a:pt x="9822" y="45743"/>
                            <a:pt x="12568" y="47578"/>
                            <a:pt x="15680" y="48867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7"/>
                          </a:cubicBezTo>
                          <a:cubicBezTo>
                            <a:pt x="38232" y="47578"/>
                            <a:pt x="40979" y="45743"/>
                            <a:pt x="43361" y="43361"/>
                          </a:cubicBezTo>
                          <a:cubicBezTo>
                            <a:pt x="45743" y="40980"/>
                            <a:pt x="47578" y="38234"/>
                            <a:pt x="48867" y="35122"/>
                          </a:cubicBezTo>
                          <a:cubicBezTo>
                            <a:pt x="50156" y="32009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Design, develop, and maintain software applications using C#, ASP.NET Core, and SQL Server following Agile/SDLC</w:t>
      </w:r>
      <w:r>
        <w:rPr>
          <w:rFonts w:ascii="Times New Roman" w:hAnsi="Times New Roman" w:cs="Times New Roman"/>
          <w:sz w:val="14"/>
          <w:szCs w:val="14"/>
        </w:rPr>
        <w:t> </w:t>
      </w: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methodology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170" w:lineRule="exact"/>
        <w:ind w:left="2278" w:right="0" w:firstLine="0"/>
      </w:pPr>
      <w:r>
        <w:drawing>
          <wp:anchor simplePos="0" relativeHeight="251658703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84646</wp:posOffset>
            </wp:positionV>
            <wp:extent cx="25400" cy="25400"/>
            <wp:effectExtent l="0" t="0" r="0" b="0"/>
            <wp:wrapNone/>
            <wp:docPr id="119" name="Freeform 1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2"/>
                            <a:pt x="50156" y="18793"/>
                            <a:pt x="48867" y="15681"/>
                          </a:cubicBezTo>
                          <a:cubicBezTo>
                            <a:pt x="47578" y="12570"/>
                            <a:pt x="45743" y="9822"/>
                            <a:pt x="43361" y="7440"/>
                          </a:cubicBezTo>
                          <a:cubicBezTo>
                            <a:pt x="40979" y="5059"/>
                            <a:pt x="38232" y="3224"/>
                            <a:pt x="35120" y="1935"/>
                          </a:cubicBezTo>
                          <a:cubicBezTo>
                            <a:pt x="32009" y="646"/>
                            <a:pt x="28769" y="1"/>
                            <a:pt x="25401" y="0"/>
                          </a:cubicBezTo>
                          <a:cubicBezTo>
                            <a:pt x="22032" y="1"/>
                            <a:pt x="18792" y="646"/>
                            <a:pt x="15680" y="1935"/>
                          </a:cubicBezTo>
                          <a:cubicBezTo>
                            <a:pt x="12568" y="3224"/>
                            <a:pt x="9822" y="5059"/>
                            <a:pt x="7440" y="7440"/>
                          </a:cubicBezTo>
                          <a:cubicBezTo>
                            <a:pt x="5058" y="9822"/>
                            <a:pt x="3223" y="12570"/>
                            <a:pt x="1934" y="15681"/>
                          </a:cubicBezTo>
                          <a:cubicBezTo>
                            <a:pt x="645" y="18793"/>
                            <a:pt x="0" y="22032"/>
                            <a:pt x="1" y="25400"/>
                          </a:cubicBezTo>
                          <a:cubicBezTo>
                            <a:pt x="0" y="28769"/>
                            <a:pt x="645" y="32009"/>
                            <a:pt x="1934" y="35122"/>
                          </a:cubicBezTo>
                          <a:cubicBezTo>
                            <a:pt x="3223" y="38234"/>
                            <a:pt x="5058" y="40980"/>
                            <a:pt x="7440" y="43361"/>
                          </a:cubicBezTo>
                          <a:cubicBezTo>
                            <a:pt x="9822" y="45743"/>
                            <a:pt x="12568" y="47579"/>
                            <a:pt x="15680" y="48868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8"/>
                          </a:cubicBezTo>
                          <a:cubicBezTo>
                            <a:pt x="38232" y="47579"/>
                            <a:pt x="40979" y="45743"/>
                            <a:pt x="43361" y="43361"/>
                          </a:cubicBezTo>
                          <a:cubicBezTo>
                            <a:pt x="45743" y="40980"/>
                            <a:pt x="47578" y="38234"/>
                            <a:pt x="48867" y="35122"/>
                          </a:cubicBezTo>
                          <a:cubicBezTo>
                            <a:pt x="50156" y="32009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Build and consume RESTful APIs for seamless data integration between front-end and back-end systems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170" w:lineRule="exact"/>
        <w:ind w:left="2278" w:right="0" w:firstLine="0"/>
      </w:pPr>
      <w:r>
        <w:drawing>
          <wp:anchor simplePos="0" relativeHeight="251658725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84646</wp:posOffset>
            </wp:positionV>
            <wp:extent cx="25400" cy="25400"/>
            <wp:effectExtent l="0" t="0" r="0" b="0"/>
            <wp:wrapNone/>
            <wp:docPr id="120" name="Freeform 1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2"/>
                            <a:pt x="50156" y="18793"/>
                            <a:pt x="48867" y="15681"/>
                          </a:cubicBezTo>
                          <a:cubicBezTo>
                            <a:pt x="47578" y="12570"/>
                            <a:pt x="45743" y="9822"/>
                            <a:pt x="43361" y="7440"/>
                          </a:cubicBezTo>
                          <a:cubicBezTo>
                            <a:pt x="40979" y="5059"/>
                            <a:pt x="38232" y="3224"/>
                            <a:pt x="35120" y="1935"/>
                          </a:cubicBezTo>
                          <a:cubicBezTo>
                            <a:pt x="32009" y="646"/>
                            <a:pt x="28769" y="1"/>
                            <a:pt x="25401" y="0"/>
                          </a:cubicBezTo>
                          <a:cubicBezTo>
                            <a:pt x="22032" y="1"/>
                            <a:pt x="18792" y="646"/>
                            <a:pt x="15680" y="1935"/>
                          </a:cubicBezTo>
                          <a:cubicBezTo>
                            <a:pt x="12568" y="3224"/>
                            <a:pt x="9822" y="5059"/>
                            <a:pt x="7440" y="7440"/>
                          </a:cubicBezTo>
                          <a:cubicBezTo>
                            <a:pt x="5058" y="9822"/>
                            <a:pt x="3223" y="12570"/>
                            <a:pt x="1934" y="15681"/>
                          </a:cubicBezTo>
                          <a:cubicBezTo>
                            <a:pt x="645" y="18793"/>
                            <a:pt x="0" y="22032"/>
                            <a:pt x="1" y="25400"/>
                          </a:cubicBezTo>
                          <a:cubicBezTo>
                            <a:pt x="0" y="28770"/>
                            <a:pt x="645" y="32010"/>
                            <a:pt x="1934" y="35122"/>
                          </a:cubicBezTo>
                          <a:cubicBezTo>
                            <a:pt x="3223" y="38235"/>
                            <a:pt x="5058" y="40981"/>
                            <a:pt x="7440" y="43362"/>
                          </a:cubicBezTo>
                          <a:cubicBezTo>
                            <a:pt x="9822" y="45744"/>
                            <a:pt x="12568" y="47579"/>
                            <a:pt x="15680" y="48868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8"/>
                          </a:cubicBezTo>
                          <a:cubicBezTo>
                            <a:pt x="38232" y="47579"/>
                            <a:pt x="40979" y="45744"/>
                            <a:pt x="43361" y="43362"/>
                          </a:cubicBezTo>
                          <a:cubicBezTo>
                            <a:pt x="45743" y="40981"/>
                            <a:pt x="47578" y="38235"/>
                            <a:pt x="48867" y="35122"/>
                          </a:cubicBezTo>
                          <a:cubicBezTo>
                            <a:pt x="50156" y="32010"/>
                            <a:pt x="50801" y="28770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Develop automation scripts using Python and C#, achieving 40% improvement in deployment efficiency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170" w:lineRule="exact"/>
        <w:ind w:left="2278" w:right="0" w:firstLine="0"/>
      </w:pPr>
      <w:r>
        <w:drawing>
          <wp:anchor simplePos="0" relativeHeight="251658743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71946</wp:posOffset>
            </wp:positionV>
            <wp:extent cx="25400" cy="25400"/>
            <wp:effectExtent l="0" t="0" r="0" b="0"/>
            <wp:wrapNone/>
            <wp:docPr id="121" name="Freeform 1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2"/>
                            <a:pt x="50156" y="18793"/>
                            <a:pt x="48867" y="15681"/>
                          </a:cubicBezTo>
                          <a:cubicBezTo>
                            <a:pt x="47578" y="12570"/>
                            <a:pt x="45743" y="9822"/>
                            <a:pt x="43361" y="7440"/>
                          </a:cubicBezTo>
                          <a:cubicBezTo>
                            <a:pt x="40979" y="5060"/>
                            <a:pt x="38232" y="3224"/>
                            <a:pt x="35120" y="1935"/>
                          </a:cubicBezTo>
                          <a:cubicBezTo>
                            <a:pt x="32009" y="646"/>
                            <a:pt x="28769" y="1"/>
                            <a:pt x="25401" y="0"/>
                          </a:cubicBezTo>
                          <a:cubicBezTo>
                            <a:pt x="22032" y="1"/>
                            <a:pt x="18792" y="646"/>
                            <a:pt x="15680" y="1935"/>
                          </a:cubicBezTo>
                          <a:cubicBezTo>
                            <a:pt x="12568" y="3224"/>
                            <a:pt x="9822" y="5060"/>
                            <a:pt x="7440" y="7440"/>
                          </a:cubicBezTo>
                          <a:cubicBezTo>
                            <a:pt x="5058" y="9822"/>
                            <a:pt x="3223" y="12570"/>
                            <a:pt x="1934" y="15681"/>
                          </a:cubicBezTo>
                          <a:cubicBezTo>
                            <a:pt x="645" y="18793"/>
                            <a:pt x="0" y="22032"/>
                            <a:pt x="1" y="25400"/>
                          </a:cubicBezTo>
                          <a:cubicBezTo>
                            <a:pt x="0" y="28769"/>
                            <a:pt x="645" y="32009"/>
                            <a:pt x="1934" y="35122"/>
                          </a:cubicBezTo>
                          <a:cubicBezTo>
                            <a:pt x="3223" y="38234"/>
                            <a:pt x="5058" y="40981"/>
                            <a:pt x="7440" y="43362"/>
                          </a:cubicBezTo>
                          <a:cubicBezTo>
                            <a:pt x="9822" y="45744"/>
                            <a:pt x="12568" y="47580"/>
                            <a:pt x="15680" y="48867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8"/>
                          </a:cubicBezTo>
                          <a:cubicBezTo>
                            <a:pt x="38232" y="47580"/>
                            <a:pt x="40979" y="45744"/>
                            <a:pt x="43361" y="43362"/>
                          </a:cubicBezTo>
                          <a:cubicBezTo>
                            <a:pt x="45743" y="40981"/>
                            <a:pt x="47578" y="38234"/>
                            <a:pt x="48867" y="35122"/>
                          </a:cubicBezTo>
                          <a:cubicBezTo>
                            <a:pt x="50156" y="32009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Implement and manage CI/CD pipelines using Jenkins and GitHub ensuring zero-downtime deployments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170" w:lineRule="exact"/>
        <w:ind w:left="2278" w:right="0" w:firstLine="0"/>
      </w:pPr>
      <w:r>
        <w:drawing>
          <wp:anchor simplePos="0" relativeHeight="251658753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84646</wp:posOffset>
            </wp:positionV>
            <wp:extent cx="25400" cy="25400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2"/>
                            <a:pt x="50156" y="18793"/>
                            <a:pt x="48867" y="15681"/>
                          </a:cubicBezTo>
                          <a:cubicBezTo>
                            <a:pt x="47578" y="12570"/>
                            <a:pt x="45743" y="9822"/>
                            <a:pt x="43361" y="7440"/>
                          </a:cubicBezTo>
                          <a:cubicBezTo>
                            <a:pt x="40979" y="5059"/>
                            <a:pt x="38232" y="3224"/>
                            <a:pt x="35120" y="1935"/>
                          </a:cubicBezTo>
                          <a:cubicBezTo>
                            <a:pt x="32009" y="646"/>
                            <a:pt x="28769" y="1"/>
                            <a:pt x="25401" y="0"/>
                          </a:cubicBezTo>
                          <a:cubicBezTo>
                            <a:pt x="22032" y="1"/>
                            <a:pt x="18792" y="646"/>
                            <a:pt x="15680" y="1935"/>
                          </a:cubicBezTo>
                          <a:cubicBezTo>
                            <a:pt x="12568" y="3224"/>
                            <a:pt x="9822" y="5059"/>
                            <a:pt x="7440" y="7440"/>
                          </a:cubicBezTo>
                          <a:cubicBezTo>
                            <a:pt x="5058" y="9822"/>
                            <a:pt x="3223" y="12570"/>
                            <a:pt x="1934" y="15681"/>
                          </a:cubicBezTo>
                          <a:cubicBezTo>
                            <a:pt x="645" y="18793"/>
                            <a:pt x="0" y="22032"/>
                            <a:pt x="1" y="25400"/>
                          </a:cubicBezTo>
                          <a:cubicBezTo>
                            <a:pt x="0" y="28769"/>
                            <a:pt x="645" y="32009"/>
                            <a:pt x="1934" y="35122"/>
                          </a:cubicBezTo>
                          <a:cubicBezTo>
                            <a:pt x="3223" y="38234"/>
                            <a:pt x="5058" y="40980"/>
                            <a:pt x="7440" y="43361"/>
                          </a:cubicBezTo>
                          <a:cubicBezTo>
                            <a:pt x="9822" y="45743"/>
                            <a:pt x="12568" y="47579"/>
                            <a:pt x="15680" y="48868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9"/>
                          </a:cubicBezTo>
                          <a:cubicBezTo>
                            <a:pt x="38232" y="47580"/>
                            <a:pt x="40979" y="45743"/>
                            <a:pt x="43361" y="43361"/>
                          </a:cubicBezTo>
                          <a:cubicBezTo>
                            <a:pt x="45743" y="40980"/>
                            <a:pt x="47578" y="38234"/>
                            <a:pt x="48867" y="35122"/>
                          </a:cubicBezTo>
                          <a:cubicBezTo>
                            <a:pt x="50156" y="32009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Deploy, configure, and monitor cloud-based applications on Microsoft Azure platform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170" w:lineRule="exact"/>
        <w:ind w:left="2278" w:right="0" w:firstLine="0"/>
      </w:pPr>
      <w:r>
        <w:drawing>
          <wp:anchor simplePos="0" relativeHeight="251658768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71946</wp:posOffset>
            </wp:positionV>
            <wp:extent cx="25400" cy="25400"/>
            <wp:effectExtent l="0" t="0" r="0" b="0"/>
            <wp:wrapNone/>
            <wp:docPr id="123" name="Freeform 1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4"/>
                            <a:pt x="48867" y="15682"/>
                          </a:cubicBezTo>
                          <a:cubicBezTo>
                            <a:pt x="47578" y="12570"/>
                            <a:pt x="45743" y="9823"/>
                            <a:pt x="43361" y="7441"/>
                          </a:cubicBezTo>
                          <a:cubicBezTo>
                            <a:pt x="40979" y="5060"/>
                            <a:pt x="38232" y="3224"/>
                            <a:pt x="35120" y="1935"/>
                          </a:cubicBezTo>
                          <a:cubicBezTo>
                            <a:pt x="32009" y="646"/>
                            <a:pt x="28769" y="1"/>
                            <a:pt x="25401" y="0"/>
                          </a:cubicBezTo>
                          <a:cubicBezTo>
                            <a:pt x="22032" y="1"/>
                            <a:pt x="18792" y="646"/>
                            <a:pt x="15680" y="1935"/>
                          </a:cubicBezTo>
                          <a:cubicBezTo>
                            <a:pt x="12568" y="3224"/>
                            <a:pt x="9822" y="5060"/>
                            <a:pt x="7440" y="7441"/>
                          </a:cubicBezTo>
                          <a:cubicBezTo>
                            <a:pt x="5058" y="9823"/>
                            <a:pt x="3223" y="12570"/>
                            <a:pt x="1934" y="15682"/>
                          </a:cubicBezTo>
                          <a:cubicBezTo>
                            <a:pt x="645" y="18794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09"/>
                            <a:pt x="1934" y="35122"/>
                          </a:cubicBezTo>
                          <a:cubicBezTo>
                            <a:pt x="3223" y="38233"/>
                            <a:pt x="5058" y="40979"/>
                            <a:pt x="7440" y="43361"/>
                          </a:cubicBezTo>
                          <a:cubicBezTo>
                            <a:pt x="9822" y="45743"/>
                            <a:pt x="12568" y="47578"/>
                            <a:pt x="15680" y="48867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8"/>
                          </a:cubicBezTo>
                          <a:cubicBezTo>
                            <a:pt x="38232" y="47579"/>
                            <a:pt x="40979" y="45743"/>
                            <a:pt x="43361" y="43361"/>
                          </a:cubicBezTo>
                          <a:cubicBezTo>
                            <a:pt x="45743" y="40979"/>
                            <a:pt x="47578" y="38233"/>
                            <a:pt x="48867" y="35122"/>
                          </a:cubicBezTo>
                          <a:cubicBezTo>
                            <a:pt x="50156" y="32009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Write unit tests and perform integration testing to ensure code quality and application reliability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170" w:lineRule="exact"/>
        <w:ind w:left="2278" w:right="0" w:firstLine="0"/>
      </w:pPr>
      <w:r>
        <w:drawing>
          <wp:anchor simplePos="0" relativeHeight="251658787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84646</wp:posOffset>
            </wp:positionV>
            <wp:extent cx="25400" cy="25400"/>
            <wp:effectExtent l="0" t="0" r="0" b="0"/>
            <wp:wrapNone/>
            <wp:docPr id="124" name="Freeform 1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4"/>
                            <a:pt x="48867" y="15682"/>
                          </a:cubicBezTo>
                          <a:cubicBezTo>
                            <a:pt x="47578" y="12570"/>
                            <a:pt x="45743" y="9822"/>
                            <a:pt x="43361" y="7440"/>
                          </a:cubicBezTo>
                          <a:cubicBezTo>
                            <a:pt x="40979" y="5060"/>
                            <a:pt x="38232" y="3224"/>
                            <a:pt x="35120" y="1935"/>
                          </a:cubicBezTo>
                          <a:cubicBezTo>
                            <a:pt x="32009" y="646"/>
                            <a:pt x="28769" y="1"/>
                            <a:pt x="25401" y="0"/>
                          </a:cubicBezTo>
                          <a:cubicBezTo>
                            <a:pt x="22032" y="1"/>
                            <a:pt x="18792" y="646"/>
                            <a:pt x="15680" y="1935"/>
                          </a:cubicBezTo>
                          <a:cubicBezTo>
                            <a:pt x="12568" y="3224"/>
                            <a:pt x="9822" y="5060"/>
                            <a:pt x="7440" y="7440"/>
                          </a:cubicBezTo>
                          <a:cubicBezTo>
                            <a:pt x="5058" y="9822"/>
                            <a:pt x="3223" y="12570"/>
                            <a:pt x="1934" y="15682"/>
                          </a:cubicBezTo>
                          <a:cubicBezTo>
                            <a:pt x="645" y="18794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09"/>
                            <a:pt x="1934" y="35122"/>
                          </a:cubicBezTo>
                          <a:cubicBezTo>
                            <a:pt x="3223" y="38234"/>
                            <a:pt x="5058" y="40981"/>
                            <a:pt x="7440" y="43362"/>
                          </a:cubicBezTo>
                          <a:cubicBezTo>
                            <a:pt x="9822" y="45744"/>
                            <a:pt x="12568" y="47580"/>
                            <a:pt x="15680" y="48867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8"/>
                          </a:cubicBezTo>
                          <a:cubicBezTo>
                            <a:pt x="38232" y="47580"/>
                            <a:pt x="40979" y="45744"/>
                            <a:pt x="43361" y="43362"/>
                          </a:cubicBezTo>
                          <a:cubicBezTo>
                            <a:pt x="45743" y="40981"/>
                            <a:pt x="47578" y="38234"/>
                            <a:pt x="48867" y="35122"/>
                          </a:cubicBezTo>
                          <a:cubicBezTo>
                            <a:pt x="50156" y="32009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Debug and troubleshoot production issues; perform root cause analysis and implement fixes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170" w:lineRule="exact"/>
        <w:ind w:left="2278" w:right="0" w:firstLine="0"/>
      </w:pPr>
      <w:r>
        <w:drawing>
          <wp:anchor simplePos="0" relativeHeight="251658797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71946</wp:posOffset>
            </wp:positionV>
            <wp:extent cx="25400" cy="25400"/>
            <wp:effectExtent l="0" t="0" r="0" b="0"/>
            <wp:wrapNone/>
            <wp:docPr id="125" name="Freeform 1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4"/>
                            <a:pt x="48867" y="15682"/>
                          </a:cubicBezTo>
                          <a:cubicBezTo>
                            <a:pt x="47578" y="12570"/>
                            <a:pt x="45743" y="9823"/>
                            <a:pt x="43361" y="7441"/>
                          </a:cubicBezTo>
                          <a:cubicBezTo>
                            <a:pt x="40979" y="5060"/>
                            <a:pt x="38232" y="3224"/>
                            <a:pt x="35120" y="1935"/>
                          </a:cubicBezTo>
                          <a:cubicBezTo>
                            <a:pt x="32009" y="646"/>
                            <a:pt x="28769" y="1"/>
                            <a:pt x="25401" y="0"/>
                          </a:cubicBezTo>
                          <a:cubicBezTo>
                            <a:pt x="22032" y="1"/>
                            <a:pt x="18792" y="646"/>
                            <a:pt x="15680" y="1935"/>
                          </a:cubicBezTo>
                          <a:cubicBezTo>
                            <a:pt x="12568" y="3224"/>
                            <a:pt x="9822" y="5060"/>
                            <a:pt x="7440" y="7441"/>
                          </a:cubicBezTo>
                          <a:cubicBezTo>
                            <a:pt x="5058" y="9823"/>
                            <a:pt x="3223" y="12570"/>
                            <a:pt x="1934" y="15682"/>
                          </a:cubicBezTo>
                          <a:cubicBezTo>
                            <a:pt x="645" y="18794"/>
                            <a:pt x="0" y="22033"/>
                            <a:pt x="1" y="25400"/>
                          </a:cubicBezTo>
                          <a:cubicBezTo>
                            <a:pt x="0" y="28770"/>
                            <a:pt x="645" y="32010"/>
                            <a:pt x="1934" y="35122"/>
                          </a:cubicBezTo>
                          <a:cubicBezTo>
                            <a:pt x="3223" y="38234"/>
                            <a:pt x="5058" y="40980"/>
                            <a:pt x="7440" y="43361"/>
                          </a:cubicBezTo>
                          <a:cubicBezTo>
                            <a:pt x="9822" y="45743"/>
                            <a:pt x="12568" y="47579"/>
                            <a:pt x="15680" y="48868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8"/>
                          </a:cubicBezTo>
                          <a:cubicBezTo>
                            <a:pt x="38232" y="47579"/>
                            <a:pt x="40979" y="45743"/>
                            <a:pt x="43361" y="43361"/>
                          </a:cubicBezTo>
                          <a:cubicBezTo>
                            <a:pt x="45743" y="40980"/>
                            <a:pt x="47578" y="38234"/>
                            <a:pt x="48867" y="35122"/>
                          </a:cubicBezTo>
                          <a:cubicBezTo>
                            <a:pt x="50156" y="32010"/>
                            <a:pt x="50801" y="28770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Collaborate with cross-functional teams to gather requirements and deliver client-focused solutions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35" w:after="0" w:line="210" w:lineRule="exact"/>
        <w:ind w:left="2078" w:right="1929" w:firstLine="0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5252541</wp:posOffset>
            </wp:positionH>
            <wp:positionV relativeFrom="line">
              <wp:posOffset>109642</wp:posOffset>
            </wp:positionV>
            <wp:extent cx="831678" cy="217626"/>
            <wp:effectExtent l="0" t="0" r="0" b="0"/>
            <wp:wrapNone/>
            <wp:docPr id="126" name="Freeform 1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5252541" y="109642"/>
                      <a:ext cx="717378" cy="1033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162" w:lineRule="exact"/>
                          <w:ind w:left="0" w:right="0" w:firstLine="0"/>
                        </w:pPr>
                        <w:r>
                          <w:rPr baseline="0" dirty="0">
                            <w:rFonts w:ascii="Calibri" w:hAnsi="Calibri" w:cs="Calibri"/>
                            <w:color w:val="444444"/>
                            <w:sz w:val="13"/>
                            <w:szCs w:val="13"/>
                            <w:lang w:val="en-US"/>
                          </w:rPr>
                          <w:t>Dec 2022 – Sep 2024</w:t>
                        </w:r>
                        <w:r>
                          <w:rPr>
                            <w:rFonts w:ascii="Times New Roman" w:hAnsi="Times New Roman" w:cs="Times New Roman"/>
                            <w:sz w:val="13"/>
                            <w:szCs w:val="13"/>
                          </w:rPr>
                          <w:t>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Amalgam Steel Pvt. Ltd., Jamshedpur</w:t>
      </w:r>
      <w:r>
        <w:rPr>
          <w:rFonts w:ascii="Times New Roman" w:hAnsi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alibri" w:hAnsi="Calibri" w:cs="Calibri"/>
          <w:i/>
          <w:iCs/>
          <w:color w:val="333333"/>
          <w:sz w:val="14"/>
          <w:szCs w:val="14"/>
          <w:lang w:val="en-US"/>
        </w:rPr>
        <w:t>Software &amp; Automation Engineer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55" w:after="0" w:line="200" w:lineRule="exact"/>
        <w:ind w:left="2278" w:right="1929" w:firstLine="0"/>
      </w:pPr>
      <w:r>
        <w:drawing>
          <wp:anchor simplePos="0" relativeHeight="251658873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100521</wp:posOffset>
            </wp:positionV>
            <wp:extent cx="25400" cy="25400"/>
            <wp:effectExtent l="0" t="0" r="0" b="0"/>
            <wp:wrapNone/>
            <wp:docPr id="127" name="Freeform 1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2"/>
                            <a:pt x="50156" y="18793"/>
                            <a:pt x="48867" y="15681"/>
                          </a:cubicBezTo>
                          <a:cubicBezTo>
                            <a:pt x="47578" y="12570"/>
                            <a:pt x="45743" y="9822"/>
                            <a:pt x="43361" y="7440"/>
                          </a:cubicBezTo>
                          <a:cubicBezTo>
                            <a:pt x="40979" y="5059"/>
                            <a:pt x="38232" y="3224"/>
                            <a:pt x="35120" y="1935"/>
                          </a:cubicBezTo>
                          <a:cubicBezTo>
                            <a:pt x="32009" y="646"/>
                            <a:pt x="28769" y="1"/>
                            <a:pt x="25401" y="0"/>
                          </a:cubicBezTo>
                          <a:cubicBezTo>
                            <a:pt x="22032" y="1"/>
                            <a:pt x="18792" y="646"/>
                            <a:pt x="15680" y="1935"/>
                          </a:cubicBezTo>
                          <a:cubicBezTo>
                            <a:pt x="12568" y="3224"/>
                            <a:pt x="9822" y="5059"/>
                            <a:pt x="7440" y="7440"/>
                          </a:cubicBezTo>
                          <a:cubicBezTo>
                            <a:pt x="5058" y="9822"/>
                            <a:pt x="3223" y="12570"/>
                            <a:pt x="1934" y="15681"/>
                          </a:cubicBezTo>
                          <a:cubicBezTo>
                            <a:pt x="645" y="18793"/>
                            <a:pt x="0" y="22032"/>
                            <a:pt x="1" y="25400"/>
                          </a:cubicBezTo>
                          <a:cubicBezTo>
                            <a:pt x="0" y="28770"/>
                            <a:pt x="645" y="32010"/>
                            <a:pt x="1934" y="35122"/>
                          </a:cubicBezTo>
                          <a:cubicBezTo>
                            <a:pt x="3223" y="38235"/>
                            <a:pt x="5058" y="40981"/>
                            <a:pt x="7440" y="43361"/>
                          </a:cubicBezTo>
                          <a:cubicBezTo>
                            <a:pt x="9822" y="45743"/>
                            <a:pt x="12568" y="47579"/>
                            <a:pt x="15680" y="48868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8"/>
                          </a:cubicBezTo>
                          <a:cubicBezTo>
                            <a:pt x="38232" y="47579"/>
                            <a:pt x="40979" y="45743"/>
                            <a:pt x="43361" y="43361"/>
                          </a:cubicBezTo>
                          <a:cubicBezTo>
                            <a:pt x="45743" y="40981"/>
                            <a:pt x="47578" y="38234"/>
                            <a:pt x="48867" y="35122"/>
                          </a:cubicBezTo>
                          <a:cubicBezTo>
                            <a:pt x="50156" y="32010"/>
                            <a:pt x="50801" y="28770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Developed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internal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web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applications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and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automation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tools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using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ASP.NET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MVC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and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SQL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Server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for</w:t>
      </w:r>
      <w:r>
        <w:rPr baseline="0" dirty="0">
          <w:rFonts w:ascii="Calibri" w:hAnsi="Calibri" w:cs="Calibri"/>
          <w:color w:val="000000"/>
          <w:spacing w:val="30"/>
          <w:sz w:val="14"/>
          <w:szCs w:val="14"/>
          <w:lang w:val="en-US"/>
        </w:rPr>
        <w:t> </w:t>
      </w:r>
      <w:r>
        <w:rPr baseline="0" dirty="0">
          <w:rFonts w:ascii="Calibri" w:hAnsi="Calibri" w:cs="Calibri"/>
          <w:color w:val="000000"/>
          <w:spacing w:val="-3"/>
          <w:sz w:val="14"/>
          <w:szCs w:val="14"/>
          <w:lang w:val="en-US"/>
        </w:rPr>
        <w:t>operations</w:t>
      </w:r>
      <w:r>
        <w:rPr>
          <w:rFonts w:ascii="Times New Roman" w:hAnsi="Times New Roman" w:cs="Times New Roman"/>
          <w:sz w:val="14"/>
          <w:szCs w:val="14"/>
        </w:rPr>
        <w:t> </w:t>
      </w: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management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278" w:right="1929" w:firstLine="0"/>
      </w:pPr>
      <w:r>
        <w:drawing>
          <wp:anchor simplePos="0" relativeHeight="251658910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82741</wp:posOffset>
            </wp:positionV>
            <wp:extent cx="25400" cy="25400"/>
            <wp:effectExtent l="0" t="0" r="0" b="0"/>
            <wp:wrapNone/>
            <wp:docPr id="128" name="Freeform 1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4"/>
                            <a:pt x="48867" y="15682"/>
                          </a:cubicBezTo>
                          <a:cubicBezTo>
                            <a:pt x="47578" y="12570"/>
                            <a:pt x="45743" y="9823"/>
                            <a:pt x="43361" y="7441"/>
                          </a:cubicBezTo>
                          <a:cubicBezTo>
                            <a:pt x="40979" y="5060"/>
                            <a:pt x="38232" y="3224"/>
                            <a:pt x="35120" y="1935"/>
                          </a:cubicBezTo>
                          <a:cubicBezTo>
                            <a:pt x="32009" y="646"/>
                            <a:pt x="28769" y="1"/>
                            <a:pt x="25401" y="0"/>
                          </a:cubicBezTo>
                          <a:cubicBezTo>
                            <a:pt x="22032" y="1"/>
                            <a:pt x="18792" y="646"/>
                            <a:pt x="15680" y="1935"/>
                          </a:cubicBezTo>
                          <a:cubicBezTo>
                            <a:pt x="12568" y="3224"/>
                            <a:pt x="9822" y="5060"/>
                            <a:pt x="7440" y="7441"/>
                          </a:cubicBezTo>
                          <a:cubicBezTo>
                            <a:pt x="5058" y="9823"/>
                            <a:pt x="3223" y="12570"/>
                            <a:pt x="1934" y="15682"/>
                          </a:cubicBezTo>
                          <a:cubicBezTo>
                            <a:pt x="645" y="18794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09"/>
                            <a:pt x="1934" y="35122"/>
                          </a:cubicBezTo>
                          <a:cubicBezTo>
                            <a:pt x="3223" y="38234"/>
                            <a:pt x="5058" y="40980"/>
                            <a:pt x="7440" y="43361"/>
                          </a:cubicBezTo>
                          <a:cubicBezTo>
                            <a:pt x="9822" y="45743"/>
                            <a:pt x="12568" y="47579"/>
                            <a:pt x="15680" y="48867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9"/>
                          </a:cubicBezTo>
                          <a:cubicBezTo>
                            <a:pt x="38232" y="47580"/>
                            <a:pt x="40979" y="45743"/>
                            <a:pt x="43361" y="43361"/>
                          </a:cubicBezTo>
                          <a:cubicBezTo>
                            <a:pt x="45743" y="40980"/>
                            <a:pt x="47578" y="38234"/>
                            <a:pt x="48867" y="35122"/>
                          </a:cubicBezTo>
                          <a:cubicBezTo>
                            <a:pt x="50156" y="32009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Built database-driven reporting dashboards with complex SQL queries, stored procedures, and data visualization</w:t>
      </w:r>
      <w:r>
        <w:rPr>
          <w:rFonts w:ascii="Times New Roman" w:hAnsi="Times New Roman" w:cs="Times New Roman"/>
          <w:sz w:val="14"/>
          <w:szCs w:val="14"/>
        </w:rPr>
        <w:t> </w:t>
      </w:r>
      <w:r>
        <w:drawing>
          <wp:anchor simplePos="0" relativeHeight="251658928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82741</wp:posOffset>
            </wp:positionV>
            <wp:extent cx="25400" cy="25400"/>
            <wp:effectExtent l="0" t="0" r="0" b="0"/>
            <wp:wrapNone/>
            <wp:docPr id="129" name="Freeform 1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4"/>
                            <a:pt x="48867" y="15682"/>
                          </a:cubicBezTo>
                          <a:cubicBezTo>
                            <a:pt x="47578" y="12570"/>
                            <a:pt x="45743" y="9822"/>
                            <a:pt x="43361" y="7440"/>
                          </a:cubicBezTo>
                          <a:cubicBezTo>
                            <a:pt x="40979" y="5060"/>
                            <a:pt x="38232" y="3224"/>
                            <a:pt x="35120" y="1935"/>
                          </a:cubicBezTo>
                          <a:cubicBezTo>
                            <a:pt x="32009" y="646"/>
                            <a:pt x="28769" y="1"/>
                            <a:pt x="25401" y="0"/>
                          </a:cubicBezTo>
                          <a:cubicBezTo>
                            <a:pt x="22032" y="1"/>
                            <a:pt x="18792" y="646"/>
                            <a:pt x="15680" y="1935"/>
                          </a:cubicBezTo>
                          <a:cubicBezTo>
                            <a:pt x="12568" y="3224"/>
                            <a:pt x="9822" y="5060"/>
                            <a:pt x="7440" y="7440"/>
                          </a:cubicBezTo>
                          <a:cubicBezTo>
                            <a:pt x="5058" y="9822"/>
                            <a:pt x="3223" y="12570"/>
                            <a:pt x="1934" y="15682"/>
                          </a:cubicBezTo>
                          <a:cubicBezTo>
                            <a:pt x="645" y="18794"/>
                            <a:pt x="0" y="22033"/>
                            <a:pt x="1" y="25400"/>
                          </a:cubicBezTo>
                          <a:cubicBezTo>
                            <a:pt x="0" y="28770"/>
                            <a:pt x="645" y="32010"/>
                            <a:pt x="1934" y="35122"/>
                          </a:cubicBezTo>
                          <a:cubicBezTo>
                            <a:pt x="3223" y="38235"/>
                            <a:pt x="5058" y="40981"/>
                            <a:pt x="7440" y="43362"/>
                          </a:cubicBezTo>
                          <a:cubicBezTo>
                            <a:pt x="9822" y="45744"/>
                            <a:pt x="12568" y="47580"/>
                            <a:pt x="15680" y="48868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9"/>
                          </a:cubicBezTo>
                          <a:cubicBezTo>
                            <a:pt x="38232" y="47580"/>
                            <a:pt x="40979" y="45744"/>
                            <a:pt x="43361" y="43362"/>
                          </a:cubicBezTo>
                          <a:cubicBezTo>
                            <a:pt x="45743" y="40981"/>
                            <a:pt x="47578" y="38235"/>
                            <a:pt x="48867" y="35122"/>
                          </a:cubicBezTo>
                          <a:cubicBezTo>
                            <a:pt x="50156" y="32010"/>
                            <a:pt x="50801" y="28770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Integrated enterprise software (SAP-PM) with custom modules for workflow automation and data synchronization</w:t>
      </w:r>
      <w:r>
        <w:rPr>
          <w:rFonts w:ascii="Times New Roman" w:hAnsi="Times New Roman" w:cs="Times New Roman"/>
          <w:sz w:val="14"/>
          <w:szCs w:val="14"/>
        </w:rPr>
        <w:t> </w:t>
      </w:r>
      <w:r>
        <w:drawing>
          <wp:anchor simplePos="0" relativeHeight="251658954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82741</wp:posOffset>
            </wp:positionV>
            <wp:extent cx="25400" cy="25400"/>
            <wp:effectExtent l="0" t="0" r="0" b="0"/>
            <wp:wrapNone/>
            <wp:docPr id="130" name="Freeform 1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3"/>
                            <a:pt x="48867" y="15681"/>
                          </a:cubicBezTo>
                          <a:cubicBezTo>
                            <a:pt x="47578" y="12570"/>
                            <a:pt x="45743" y="9822"/>
                            <a:pt x="43361" y="7440"/>
                          </a:cubicBezTo>
                          <a:cubicBezTo>
                            <a:pt x="40979" y="5059"/>
                            <a:pt x="38232" y="3224"/>
                            <a:pt x="35120" y="1935"/>
                          </a:cubicBezTo>
                          <a:cubicBezTo>
                            <a:pt x="32009" y="646"/>
                            <a:pt x="28769" y="1"/>
                            <a:pt x="25401" y="0"/>
                          </a:cubicBezTo>
                          <a:cubicBezTo>
                            <a:pt x="22032" y="1"/>
                            <a:pt x="18792" y="646"/>
                            <a:pt x="15680" y="1935"/>
                          </a:cubicBezTo>
                          <a:cubicBezTo>
                            <a:pt x="12568" y="3224"/>
                            <a:pt x="9822" y="5059"/>
                            <a:pt x="7440" y="7440"/>
                          </a:cubicBezTo>
                          <a:cubicBezTo>
                            <a:pt x="5058" y="9822"/>
                            <a:pt x="3223" y="12570"/>
                            <a:pt x="1934" y="15681"/>
                          </a:cubicBezTo>
                          <a:cubicBezTo>
                            <a:pt x="645" y="18793"/>
                            <a:pt x="0" y="22033"/>
                            <a:pt x="1" y="25400"/>
                          </a:cubicBezTo>
                          <a:cubicBezTo>
                            <a:pt x="0" y="28770"/>
                            <a:pt x="645" y="32010"/>
                            <a:pt x="1934" y="35122"/>
                          </a:cubicBezTo>
                          <a:cubicBezTo>
                            <a:pt x="3223" y="38235"/>
                            <a:pt x="5058" y="40981"/>
                            <a:pt x="7440" y="43362"/>
                          </a:cubicBezTo>
                          <a:cubicBezTo>
                            <a:pt x="9822" y="45744"/>
                            <a:pt x="12568" y="47580"/>
                            <a:pt x="15680" y="48868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9"/>
                          </a:cubicBezTo>
                          <a:cubicBezTo>
                            <a:pt x="38232" y="47580"/>
                            <a:pt x="40979" y="45744"/>
                            <a:pt x="43361" y="43362"/>
                          </a:cubicBezTo>
                          <a:cubicBezTo>
                            <a:pt x="45743" y="40981"/>
                            <a:pt x="47578" y="38235"/>
                            <a:pt x="48867" y="35122"/>
                          </a:cubicBezTo>
                          <a:cubicBezTo>
                            <a:pt x="50156" y="32010"/>
                            <a:pt x="50801" y="28770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Performed debugging, troubleshooting, and root cause analysis for software and system issues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170" w:lineRule="exact"/>
        <w:ind w:left="2278" w:right="0" w:firstLine="0"/>
      </w:pPr>
      <w:r>
        <w:drawing>
          <wp:anchor simplePos="0" relativeHeight="251658972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71946</wp:posOffset>
            </wp:positionV>
            <wp:extent cx="25400" cy="25400"/>
            <wp:effectExtent l="0" t="0" r="0" b="0"/>
            <wp:wrapNone/>
            <wp:docPr id="131" name="Freeform 1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5"/>
                            <a:pt x="48867" y="15683"/>
                          </a:cubicBezTo>
                          <a:cubicBezTo>
                            <a:pt x="47578" y="12570"/>
                            <a:pt x="45743" y="9823"/>
                            <a:pt x="43361" y="7440"/>
                          </a:cubicBezTo>
                          <a:cubicBezTo>
                            <a:pt x="40979" y="5061"/>
                            <a:pt x="38232" y="3225"/>
                            <a:pt x="35120" y="1935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5"/>
                          </a:cubicBezTo>
                          <a:cubicBezTo>
                            <a:pt x="12568" y="3225"/>
                            <a:pt x="9822" y="5061"/>
                            <a:pt x="7440" y="7440"/>
                          </a:cubicBezTo>
                          <a:cubicBezTo>
                            <a:pt x="5058" y="9823"/>
                            <a:pt x="3223" y="12570"/>
                            <a:pt x="1934" y="15682"/>
                          </a:cubicBezTo>
                          <a:cubicBezTo>
                            <a:pt x="645" y="18793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2"/>
                          </a:cubicBezTo>
                          <a:cubicBezTo>
                            <a:pt x="3223" y="38234"/>
                            <a:pt x="5058" y="40979"/>
                            <a:pt x="7440" y="43361"/>
                          </a:cubicBezTo>
                          <a:cubicBezTo>
                            <a:pt x="9822" y="45743"/>
                            <a:pt x="12568" y="47579"/>
                            <a:pt x="15680" y="48867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7"/>
                          </a:cubicBezTo>
                          <a:cubicBezTo>
                            <a:pt x="38232" y="47579"/>
                            <a:pt x="40979" y="45743"/>
                            <a:pt x="43361" y="43361"/>
                          </a:cubicBezTo>
                          <a:cubicBezTo>
                            <a:pt x="45743" y="40979"/>
                            <a:pt x="47578" y="38234"/>
                            <a:pt x="48867" y="35122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Created automated MIS reporting systems ensuring 100% accuracy and timely report generation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170" w:lineRule="exact"/>
        <w:ind w:left="2278" w:right="0" w:firstLine="0"/>
      </w:pPr>
      <w:r>
        <w:drawing>
          <wp:anchor simplePos="0" relativeHeight="251658990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84646</wp:posOffset>
            </wp:positionV>
            <wp:extent cx="25400" cy="25400"/>
            <wp:effectExtent l="0" t="0" r="0" b="0"/>
            <wp:wrapNone/>
            <wp:docPr id="132" name="Freeform 1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5"/>
                            <a:pt x="48867" y="15683"/>
                          </a:cubicBezTo>
                          <a:cubicBezTo>
                            <a:pt x="47578" y="12572"/>
                            <a:pt x="45743" y="9825"/>
                            <a:pt x="43361" y="7442"/>
                          </a:cubicBezTo>
                          <a:cubicBezTo>
                            <a:pt x="40979" y="5062"/>
                            <a:pt x="38232" y="3227"/>
                            <a:pt x="35120" y="1937"/>
                          </a:cubicBezTo>
                          <a:cubicBezTo>
                            <a:pt x="32009" y="649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9"/>
                            <a:pt x="15680" y="1937"/>
                          </a:cubicBezTo>
                          <a:cubicBezTo>
                            <a:pt x="12568" y="3227"/>
                            <a:pt x="9822" y="5062"/>
                            <a:pt x="7440" y="7442"/>
                          </a:cubicBezTo>
                          <a:cubicBezTo>
                            <a:pt x="5058" y="9825"/>
                            <a:pt x="3223" y="12572"/>
                            <a:pt x="1934" y="15683"/>
                          </a:cubicBezTo>
                          <a:cubicBezTo>
                            <a:pt x="645" y="18795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09"/>
                            <a:pt x="1934" y="35122"/>
                          </a:cubicBezTo>
                          <a:cubicBezTo>
                            <a:pt x="3223" y="38234"/>
                            <a:pt x="5058" y="40981"/>
                            <a:pt x="7440" y="43362"/>
                          </a:cubicBezTo>
                          <a:cubicBezTo>
                            <a:pt x="9822" y="45745"/>
                            <a:pt x="12568" y="47579"/>
                            <a:pt x="15680" y="48867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69"/>
                          </a:cubicBezTo>
                          <a:cubicBezTo>
                            <a:pt x="38232" y="47581"/>
                            <a:pt x="40979" y="45745"/>
                            <a:pt x="43361" y="43362"/>
                          </a:cubicBezTo>
                          <a:cubicBezTo>
                            <a:pt x="45743" y="40981"/>
                            <a:pt x="47578" y="38234"/>
                            <a:pt x="48867" y="35122"/>
                          </a:cubicBezTo>
                          <a:cubicBezTo>
                            <a:pt x="50156" y="32009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Collaborated with IT and operations teams to gather requirements and implement software solutions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78" w:lineRule="exact"/>
        <w:ind w:left="2078" w:right="0" w:firstLine="0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5253831</wp:posOffset>
            </wp:positionH>
            <wp:positionV relativeFrom="line">
              <wp:posOffset>109642</wp:posOffset>
            </wp:positionV>
            <wp:extent cx="830438" cy="217626"/>
            <wp:effectExtent l="0" t="0" r="0" b="0"/>
            <wp:wrapNone/>
            <wp:docPr id="133" name="Freeform 1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5253831" y="109642"/>
                      <a:ext cx="716138" cy="1033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162" w:lineRule="exact"/>
                          <w:ind w:left="0" w:right="0" w:firstLine="0"/>
                        </w:pPr>
                        <w:r>
                          <w:rPr baseline="0" dirty="0">
                            <w:rFonts w:ascii="Calibri" w:hAnsi="Calibri" w:cs="Calibri"/>
                            <w:color w:val="444444"/>
                            <w:sz w:val="13"/>
                            <w:szCs w:val="13"/>
                            <w:lang w:val="en-US"/>
                          </w:rPr>
                          <w:t>Feb 2022 – Dec 2022</w:t>
                        </w:r>
                        <w:r>
                          <w:rPr>
                            <w:rFonts w:ascii="Times New Roman" w:hAnsi="Times New Roman" w:cs="Times New Roman"/>
                            <w:sz w:val="13"/>
                            <w:szCs w:val="13"/>
                          </w:rPr>
                          <w:t>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JSW ISPL, Raigarh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170" w:lineRule="exact"/>
        <w:ind w:left="2078" w:right="0" w:firstLine="0"/>
      </w:pPr>
      <w:r/>
      <w:r>
        <w:rPr baseline="0" dirty="0">
          <w:rFonts w:ascii="Calibri" w:hAnsi="Calibri" w:cs="Calibri"/>
          <w:i/>
          <w:iCs/>
          <w:color w:val="333333"/>
          <w:sz w:val="14"/>
          <w:szCs w:val="14"/>
          <w:lang w:val="en-US"/>
        </w:rPr>
        <w:t>Junior Software Engineer - Systems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5" w:after="0" w:line="236" w:lineRule="exact"/>
        <w:ind w:left="2278" w:right="2659" w:firstLine="0"/>
      </w:pPr>
      <w:r>
        <w:drawing>
          <wp:anchor simplePos="0" relativeHeight="251659048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96711</wp:posOffset>
            </wp:positionV>
            <wp:extent cx="25400" cy="25400"/>
            <wp:effectExtent l="0" t="0" r="0" b="0"/>
            <wp:wrapNone/>
            <wp:docPr id="134" name="Freeform 1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5"/>
                            <a:pt x="48867" y="15683"/>
                          </a:cubicBezTo>
                          <a:cubicBezTo>
                            <a:pt x="47578" y="12572"/>
                            <a:pt x="45743" y="9825"/>
                            <a:pt x="43361" y="7442"/>
                          </a:cubicBezTo>
                          <a:cubicBezTo>
                            <a:pt x="40979" y="5059"/>
                            <a:pt x="38232" y="3224"/>
                            <a:pt x="35120" y="1935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5"/>
                          </a:cubicBezTo>
                          <a:cubicBezTo>
                            <a:pt x="12568" y="3224"/>
                            <a:pt x="9822" y="5059"/>
                            <a:pt x="7440" y="7442"/>
                          </a:cubicBezTo>
                          <a:cubicBezTo>
                            <a:pt x="5058" y="9825"/>
                            <a:pt x="3223" y="12572"/>
                            <a:pt x="1934" y="15683"/>
                          </a:cubicBezTo>
                          <a:cubicBezTo>
                            <a:pt x="645" y="18795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2"/>
                          </a:cubicBezTo>
                          <a:cubicBezTo>
                            <a:pt x="3223" y="38234"/>
                            <a:pt x="5058" y="40979"/>
                            <a:pt x="7440" y="43362"/>
                          </a:cubicBezTo>
                          <a:cubicBezTo>
                            <a:pt x="9822" y="45745"/>
                            <a:pt x="12568" y="47581"/>
                            <a:pt x="15680" y="48869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69"/>
                          </a:cubicBezTo>
                          <a:cubicBezTo>
                            <a:pt x="38232" y="47581"/>
                            <a:pt x="40979" y="45745"/>
                            <a:pt x="43361" y="43362"/>
                          </a:cubicBezTo>
                          <a:cubicBezTo>
                            <a:pt x="45743" y="40979"/>
                            <a:pt x="47578" y="38234"/>
                            <a:pt x="48867" y="35122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Developed data-driven dashboards and reporting tools using Excel VBA and database integration</w:t>
      </w:r>
      <w:r>
        <w:rPr>
          <w:rFonts w:ascii="Times New Roman" w:hAnsi="Times New Roman" w:cs="Times New Roman"/>
          <w:sz w:val="14"/>
          <w:szCs w:val="14"/>
        </w:rPr>
        <w:t> </w:t>
      </w:r>
      <w:r>
        <w:drawing>
          <wp:anchor simplePos="0" relativeHeight="251659066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88456</wp:posOffset>
            </wp:positionV>
            <wp:extent cx="25400" cy="25400"/>
            <wp:effectExtent l="0" t="0" r="0" b="0"/>
            <wp:wrapNone/>
            <wp:docPr id="135" name="Freeform 1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5"/>
                            <a:pt x="48867" y="15683"/>
                          </a:cubicBezTo>
                          <a:cubicBezTo>
                            <a:pt x="47578" y="12570"/>
                            <a:pt x="45743" y="9823"/>
                            <a:pt x="43361" y="7440"/>
                          </a:cubicBezTo>
                          <a:cubicBezTo>
                            <a:pt x="40979" y="5061"/>
                            <a:pt x="38232" y="3225"/>
                            <a:pt x="35120" y="1935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5"/>
                          </a:cubicBezTo>
                          <a:cubicBezTo>
                            <a:pt x="12568" y="3225"/>
                            <a:pt x="9822" y="5061"/>
                            <a:pt x="7440" y="7440"/>
                          </a:cubicBezTo>
                          <a:cubicBezTo>
                            <a:pt x="5058" y="9823"/>
                            <a:pt x="3223" y="12570"/>
                            <a:pt x="1934" y="15683"/>
                          </a:cubicBezTo>
                          <a:cubicBezTo>
                            <a:pt x="645" y="18795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09"/>
                            <a:pt x="1934" y="35122"/>
                          </a:cubicBezTo>
                          <a:cubicBezTo>
                            <a:pt x="3223" y="38234"/>
                            <a:pt x="5058" y="40981"/>
                            <a:pt x="7440" y="43362"/>
                          </a:cubicBezTo>
                          <a:cubicBezTo>
                            <a:pt x="9822" y="45745"/>
                            <a:pt x="12568" y="47579"/>
                            <a:pt x="15680" y="48867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7"/>
                          </a:cubicBezTo>
                          <a:cubicBezTo>
                            <a:pt x="38232" y="47579"/>
                            <a:pt x="40979" y="45745"/>
                            <a:pt x="43361" y="43362"/>
                          </a:cubicBezTo>
                          <a:cubicBezTo>
                            <a:pt x="45743" y="40981"/>
                            <a:pt x="47578" y="38234"/>
                            <a:pt x="48867" y="35122"/>
                          </a:cubicBezTo>
                          <a:cubicBezTo>
                            <a:pt x="50156" y="32009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pacing w:val="-1"/>
          <w:sz w:val="14"/>
          <w:szCs w:val="14"/>
          <w:lang w:val="en-US"/>
        </w:rPr>
        <w:t>Collaborated with IT teams to implement real-time monitoring solutions using SCADA and IoT platforms</w:t>
      </w:r>
      <w:r>
        <w:rPr>
          <w:rFonts w:ascii="Times New Roman" w:hAnsi="Times New Roman" w:cs="Times New Roman"/>
          <w:sz w:val="14"/>
          <w:szCs w:val="14"/>
        </w:rPr>
        <w:t> </w:t>
      </w:r>
      <w:r>
        <w:drawing>
          <wp:anchor simplePos="0" relativeHeight="251659079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80836</wp:posOffset>
            </wp:positionV>
            <wp:extent cx="25400" cy="25400"/>
            <wp:effectExtent l="0" t="0" r="0" b="0"/>
            <wp:wrapNone/>
            <wp:docPr id="136" name="Freeform 1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3"/>
                            <a:pt x="48867" y="15682"/>
                          </a:cubicBezTo>
                          <a:cubicBezTo>
                            <a:pt x="47578" y="12570"/>
                            <a:pt x="45743" y="9823"/>
                            <a:pt x="43361" y="7440"/>
                          </a:cubicBezTo>
                          <a:cubicBezTo>
                            <a:pt x="40979" y="5061"/>
                            <a:pt x="38232" y="3225"/>
                            <a:pt x="35120" y="1935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5"/>
                          </a:cubicBezTo>
                          <a:cubicBezTo>
                            <a:pt x="12568" y="3225"/>
                            <a:pt x="9822" y="5061"/>
                            <a:pt x="7440" y="7440"/>
                          </a:cubicBezTo>
                          <a:cubicBezTo>
                            <a:pt x="5058" y="9823"/>
                            <a:pt x="3223" y="12570"/>
                            <a:pt x="1934" y="15682"/>
                          </a:cubicBezTo>
                          <a:cubicBezTo>
                            <a:pt x="645" y="18793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2"/>
                          </a:cubicBezTo>
                          <a:cubicBezTo>
                            <a:pt x="3223" y="38234"/>
                            <a:pt x="5058" y="40979"/>
                            <a:pt x="7440" y="43362"/>
                          </a:cubicBezTo>
                          <a:cubicBezTo>
                            <a:pt x="9822" y="45745"/>
                            <a:pt x="12568" y="47581"/>
                            <a:pt x="15680" y="48869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69"/>
                          </a:cubicBezTo>
                          <a:cubicBezTo>
                            <a:pt x="38232" y="47581"/>
                            <a:pt x="40979" y="45745"/>
                            <a:pt x="43361" y="43362"/>
                          </a:cubicBezTo>
                          <a:cubicBezTo>
                            <a:pt x="45743" y="40979"/>
                            <a:pt x="47578" y="38234"/>
                            <a:pt x="48867" y="35122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Participated in software implementation projects including system configuration and data migration</w:t>
      </w:r>
      <w:r>
        <w:rPr>
          <w:rFonts w:ascii="Times New Roman" w:hAnsi="Times New Roman" w:cs="Times New Roman"/>
          <w:sz w:val="14"/>
          <w:szCs w:val="14"/>
        </w:rPr>
        <w:t> </w:t>
      </w:r>
      <w:r>
        <w:drawing>
          <wp:anchor simplePos="0" relativeHeight="251659102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80836</wp:posOffset>
            </wp:positionV>
            <wp:extent cx="25400" cy="25400"/>
            <wp:effectExtent l="0" t="0" r="0" b="0"/>
            <wp:wrapNone/>
            <wp:docPr id="137" name="Freeform 1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5"/>
                            <a:pt x="48867" y="15683"/>
                          </a:cubicBezTo>
                          <a:cubicBezTo>
                            <a:pt x="47578" y="12572"/>
                            <a:pt x="45743" y="9825"/>
                            <a:pt x="43361" y="7442"/>
                          </a:cubicBezTo>
                          <a:cubicBezTo>
                            <a:pt x="40979" y="5062"/>
                            <a:pt x="38232" y="3227"/>
                            <a:pt x="35120" y="1937"/>
                          </a:cubicBezTo>
                          <a:cubicBezTo>
                            <a:pt x="32009" y="649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9"/>
                            <a:pt x="15680" y="1937"/>
                          </a:cubicBezTo>
                          <a:cubicBezTo>
                            <a:pt x="12568" y="3227"/>
                            <a:pt x="9822" y="5062"/>
                            <a:pt x="7440" y="7442"/>
                          </a:cubicBezTo>
                          <a:cubicBezTo>
                            <a:pt x="5058" y="9825"/>
                            <a:pt x="3223" y="12572"/>
                            <a:pt x="1934" y="15683"/>
                          </a:cubicBezTo>
                          <a:cubicBezTo>
                            <a:pt x="645" y="18795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4"/>
                          </a:cubicBezTo>
                          <a:cubicBezTo>
                            <a:pt x="3223" y="38235"/>
                            <a:pt x="5058" y="40981"/>
                            <a:pt x="7440" y="43362"/>
                          </a:cubicBezTo>
                          <a:cubicBezTo>
                            <a:pt x="9822" y="45745"/>
                            <a:pt x="12568" y="47579"/>
                            <a:pt x="15680" y="48867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7"/>
                          </a:cubicBezTo>
                          <a:cubicBezTo>
                            <a:pt x="38232" y="47579"/>
                            <a:pt x="40979" y="45745"/>
                            <a:pt x="43361" y="43362"/>
                          </a:cubicBezTo>
                          <a:cubicBezTo>
                            <a:pt x="45743" y="40981"/>
                            <a:pt x="47578" y="38235"/>
                            <a:pt x="48867" y="35124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Maintained technical documentation and provided end-user support for software applications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78" w:lineRule="exact"/>
        <w:ind w:left="2078" w:right="0" w:firstLine="0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5259585</wp:posOffset>
            </wp:positionH>
            <wp:positionV relativeFrom="line">
              <wp:posOffset>109642</wp:posOffset>
            </wp:positionV>
            <wp:extent cx="824693" cy="217626"/>
            <wp:effectExtent l="0" t="0" r="0" b="0"/>
            <wp:wrapNone/>
            <wp:docPr id="138" name="Freeform 1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5259585" y="109642"/>
                      <a:ext cx="710393" cy="1033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162" w:lineRule="exact"/>
                          <w:ind w:left="0" w:right="0" w:firstLine="0"/>
                        </w:pPr>
                        <w:r>
                          <w:rPr baseline="0" dirty="0">
                            <w:rFonts w:ascii="Calibri" w:hAnsi="Calibri" w:cs="Calibri"/>
                            <w:color w:val="444444"/>
                            <w:sz w:val="13"/>
                            <w:szCs w:val="13"/>
                            <w:lang w:val="en-US"/>
                          </w:rPr>
                          <w:t>Feb 2021 – Feb 2022</w:t>
                        </w:r>
                        <w:r>
                          <w:rPr>
                            <w:rFonts w:ascii="Times New Roman" w:hAnsi="Times New Roman" w:cs="Times New Roman"/>
                            <w:sz w:val="13"/>
                            <w:szCs w:val="13"/>
                          </w:rPr>
                          <w:t>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JSW ISPL, Raigarh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170" w:lineRule="exact"/>
        <w:ind w:left="2078" w:right="0" w:firstLine="0"/>
      </w:pPr>
      <w:r/>
      <w:r>
        <w:rPr baseline="0" dirty="0">
          <w:rFonts w:ascii="Calibri" w:hAnsi="Calibri" w:cs="Calibri"/>
          <w:i/>
          <w:iCs/>
          <w:color w:val="333333"/>
          <w:sz w:val="14"/>
          <w:szCs w:val="14"/>
          <w:lang w:val="en-US"/>
        </w:rPr>
        <w:t>Graduate Trainee - Technical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37" w:after="0" w:line="235" w:lineRule="exact"/>
        <w:ind w:left="2278" w:right="2528" w:firstLine="0"/>
      </w:pPr>
      <w:r>
        <w:drawing>
          <wp:anchor simplePos="0" relativeHeight="251659159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111316</wp:posOffset>
            </wp:positionV>
            <wp:extent cx="25400" cy="25400"/>
            <wp:effectExtent l="0" t="0" r="0" b="0"/>
            <wp:wrapNone/>
            <wp:docPr id="139" name="Freeform 1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5"/>
                            <a:pt x="48867" y="15683"/>
                          </a:cubicBezTo>
                          <a:cubicBezTo>
                            <a:pt x="47578" y="12572"/>
                            <a:pt x="45743" y="9825"/>
                            <a:pt x="43361" y="7442"/>
                          </a:cubicBezTo>
                          <a:cubicBezTo>
                            <a:pt x="40979" y="5061"/>
                            <a:pt x="38232" y="3225"/>
                            <a:pt x="35120" y="1935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5"/>
                          </a:cubicBezTo>
                          <a:cubicBezTo>
                            <a:pt x="12568" y="3225"/>
                            <a:pt x="9822" y="5061"/>
                            <a:pt x="7440" y="7442"/>
                          </a:cubicBezTo>
                          <a:cubicBezTo>
                            <a:pt x="5058" y="9825"/>
                            <a:pt x="3223" y="12572"/>
                            <a:pt x="1934" y="15683"/>
                          </a:cubicBezTo>
                          <a:cubicBezTo>
                            <a:pt x="645" y="18795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2"/>
                          </a:cubicBezTo>
                          <a:cubicBezTo>
                            <a:pt x="3223" y="38234"/>
                            <a:pt x="5058" y="40979"/>
                            <a:pt x="7440" y="43362"/>
                          </a:cubicBezTo>
                          <a:cubicBezTo>
                            <a:pt x="9822" y="45745"/>
                            <a:pt x="12568" y="47581"/>
                            <a:pt x="15680" y="48869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69"/>
                          </a:cubicBezTo>
                          <a:cubicBezTo>
                            <a:pt x="38232" y="47581"/>
                            <a:pt x="40979" y="45745"/>
                            <a:pt x="43361" y="43362"/>
                          </a:cubicBezTo>
                          <a:cubicBezTo>
                            <a:pt x="45743" y="40979"/>
                            <a:pt x="47578" y="38234"/>
                            <a:pt x="48867" y="35122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pacing w:val="-1"/>
          <w:sz w:val="14"/>
          <w:szCs w:val="14"/>
          <w:lang w:val="en-US"/>
        </w:rPr>
        <w:t>Gained foundational experience in software development, database management, and system integration</w:t>
      </w:r>
      <w:r>
        <w:rPr>
          <w:rFonts w:ascii="Times New Roman" w:hAnsi="Times New Roman" w:cs="Times New Roman"/>
          <w:sz w:val="14"/>
          <w:szCs w:val="14"/>
        </w:rPr>
        <w:t> </w:t>
      </w:r>
      <w:r>
        <w:drawing>
          <wp:anchor simplePos="0" relativeHeight="251659181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79566</wp:posOffset>
            </wp:positionV>
            <wp:extent cx="25400" cy="25400"/>
            <wp:effectExtent l="0" t="0" r="0" b="0"/>
            <wp:wrapNone/>
            <wp:docPr id="140" name="Freeform 1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2"/>
                            <a:pt x="50156" y="18793"/>
                            <a:pt x="48867" y="15682"/>
                          </a:cubicBezTo>
                          <a:cubicBezTo>
                            <a:pt x="47578" y="12570"/>
                            <a:pt x="45743" y="9823"/>
                            <a:pt x="43361" y="7440"/>
                          </a:cubicBezTo>
                          <a:cubicBezTo>
                            <a:pt x="40979" y="5059"/>
                            <a:pt x="38232" y="3224"/>
                            <a:pt x="35120" y="1935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5"/>
                          </a:cubicBezTo>
                          <a:cubicBezTo>
                            <a:pt x="12568" y="3224"/>
                            <a:pt x="9822" y="5059"/>
                            <a:pt x="7440" y="7440"/>
                          </a:cubicBezTo>
                          <a:cubicBezTo>
                            <a:pt x="5058" y="9823"/>
                            <a:pt x="3223" y="12570"/>
                            <a:pt x="1934" y="15682"/>
                          </a:cubicBezTo>
                          <a:cubicBezTo>
                            <a:pt x="645" y="18793"/>
                            <a:pt x="0" y="22032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4"/>
                          </a:cubicBezTo>
                          <a:cubicBezTo>
                            <a:pt x="3223" y="38235"/>
                            <a:pt x="5058" y="40982"/>
                            <a:pt x="7440" y="43362"/>
                          </a:cubicBezTo>
                          <a:cubicBezTo>
                            <a:pt x="9822" y="45745"/>
                            <a:pt x="12568" y="47579"/>
                            <a:pt x="15680" y="48867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7"/>
                          </a:cubicBezTo>
                          <a:cubicBezTo>
                            <a:pt x="38232" y="47579"/>
                            <a:pt x="40979" y="45745"/>
                            <a:pt x="43361" y="43362"/>
                          </a:cubicBezTo>
                          <a:cubicBezTo>
                            <a:pt x="45743" y="40982"/>
                            <a:pt x="47578" y="38235"/>
                            <a:pt x="48867" y="35124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Assisted in developing and testing software modules for asset tracking and maintenance management</w:t>
      </w:r>
      <w:r>
        <w:rPr>
          <w:rFonts w:ascii="Times New Roman" w:hAnsi="Times New Roman" w:cs="Times New Roman"/>
          <w:sz w:val="14"/>
          <w:szCs w:val="14"/>
        </w:rPr>
        <w:t> </w:t>
      </w:r>
      <w:r>
        <w:drawing>
          <wp:anchor simplePos="0" relativeHeight="251659198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79566</wp:posOffset>
            </wp:positionV>
            <wp:extent cx="25400" cy="25400"/>
            <wp:effectExtent l="0" t="0" r="0" b="0"/>
            <wp:wrapNone/>
            <wp:docPr id="141" name="Freeform 1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5"/>
                            <a:pt x="48867" y="15683"/>
                          </a:cubicBezTo>
                          <a:cubicBezTo>
                            <a:pt x="47578" y="12572"/>
                            <a:pt x="45743" y="9823"/>
                            <a:pt x="43361" y="7440"/>
                          </a:cubicBezTo>
                          <a:cubicBezTo>
                            <a:pt x="40979" y="5061"/>
                            <a:pt x="38232" y="3225"/>
                            <a:pt x="35120" y="1935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5"/>
                          </a:cubicBezTo>
                          <a:cubicBezTo>
                            <a:pt x="12568" y="3225"/>
                            <a:pt x="9822" y="5061"/>
                            <a:pt x="7440" y="7440"/>
                          </a:cubicBezTo>
                          <a:cubicBezTo>
                            <a:pt x="5058" y="9823"/>
                            <a:pt x="3223" y="12572"/>
                            <a:pt x="1934" y="15683"/>
                          </a:cubicBezTo>
                          <a:cubicBezTo>
                            <a:pt x="645" y="18795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2"/>
                          </a:cubicBezTo>
                          <a:cubicBezTo>
                            <a:pt x="3223" y="38234"/>
                            <a:pt x="5058" y="40979"/>
                            <a:pt x="7440" y="43361"/>
                          </a:cubicBezTo>
                          <a:cubicBezTo>
                            <a:pt x="9822" y="45743"/>
                            <a:pt x="12568" y="47579"/>
                            <a:pt x="15680" y="48867"/>
                          </a:cubicBezTo>
                          <a:cubicBezTo>
                            <a:pt x="18792" y="50156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7"/>
                          </a:cubicBezTo>
                          <a:cubicBezTo>
                            <a:pt x="38232" y="47579"/>
                            <a:pt x="40979" y="45743"/>
                            <a:pt x="43361" y="43361"/>
                          </a:cubicBezTo>
                          <a:cubicBezTo>
                            <a:pt x="45743" y="40979"/>
                            <a:pt x="47578" y="38234"/>
                            <a:pt x="48867" y="35122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Learned PLC programming, HMI configuration, and industrial control system fundamentals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5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z w:val="16"/>
          <w:szCs w:val="16"/>
          <w:lang w:val="en-US"/>
        </w:rPr>
        <w:t>KEY PROJECTS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6546"/>
        </w:tabs>
        <w:spacing w:before="160" w:after="0" w:line="170" w:lineRule="exact"/>
        <w:ind w:left="2078" w:right="0" w:firstLine="0"/>
      </w:pPr>
      <w:r>
        <w:drawing>
          <wp:anchor simplePos="0" relativeHeight="251658248" behindDoc="0" locked="0" layoutInCell="1" allowOverlap="1">
            <wp:simplePos x="0" y="0"/>
            <wp:positionH relativeFrom="page">
              <wp:posOffset>1651000</wp:posOffset>
            </wp:positionH>
            <wp:positionV relativeFrom="line">
              <wp:posOffset>42736</wp:posOffset>
            </wp:positionV>
            <wp:extent cx="4318000" cy="6350"/>
            <wp:effectExtent l="0" t="0" r="0" b="0"/>
            <wp:wrapNone/>
            <wp:docPr id="142" name="Freeform 1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318000" cy="6350"/>
                    </a:xfrm>
                    <a:custGeom>
                      <a:rect l="l" t="t" r="r" b="b"/>
                      <a:pathLst>
                        <a:path w="8636000" h="12700">
                          <a:moveTo>
                            <a:pt x="0" y="12700"/>
                          </a:moveTo>
                          <a:lnTo>
                            <a:pt x="8636000" y="12700"/>
                          </a:lnTo>
                          <a:lnTo>
                            <a:pt x="8636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1. Remote Monitoring Web Application	</w:t>
      </w:r>
      <w:r>
        <w:rPr baseline="0" dirty="0">
          <w:rFonts w:ascii="Calibri" w:hAnsi="Calibri" w:cs="Calibri"/>
          <w:i/>
          <w:iCs/>
          <w:color w:val="444444"/>
          <w:sz w:val="12"/>
          <w:szCs w:val="12"/>
          <w:lang w:val="en-US"/>
        </w:rPr>
        <w:t>ASP.NET Core, C#, REST API, Azure, SQL Server</w:t>
      </w:r>
      <w:r>
        <w:rPr>
          <w:rFonts w:ascii="Times New Roman" w:hAnsi="Times New Roman" w:cs="Times New Roman"/>
          <w:sz w:val="12"/>
          <w:szCs w:val="12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170" w:lineRule="exact"/>
        <w:ind w:left="2278" w:right="0" w:firstLine="0"/>
      </w:pPr>
      <w:r>
        <w:drawing>
          <wp:anchor simplePos="0" relativeHeight="251659281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71946</wp:posOffset>
            </wp:positionV>
            <wp:extent cx="25400" cy="25400"/>
            <wp:effectExtent l="0" t="0" r="0" b="0"/>
            <wp:wrapNone/>
            <wp:docPr id="143" name="Freeform 1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3"/>
                            <a:pt x="48867" y="15682"/>
                          </a:cubicBezTo>
                          <a:cubicBezTo>
                            <a:pt x="47578" y="12570"/>
                            <a:pt x="45743" y="9823"/>
                            <a:pt x="43361" y="7440"/>
                          </a:cubicBezTo>
                          <a:cubicBezTo>
                            <a:pt x="40979" y="5059"/>
                            <a:pt x="38232" y="3224"/>
                            <a:pt x="35120" y="1935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7"/>
                          </a:cubicBezTo>
                          <a:cubicBezTo>
                            <a:pt x="12568" y="3225"/>
                            <a:pt x="9822" y="5059"/>
                            <a:pt x="7440" y="7440"/>
                          </a:cubicBezTo>
                          <a:cubicBezTo>
                            <a:pt x="5058" y="9823"/>
                            <a:pt x="3223" y="12570"/>
                            <a:pt x="1934" y="15682"/>
                          </a:cubicBezTo>
                          <a:cubicBezTo>
                            <a:pt x="645" y="18793"/>
                            <a:pt x="0" y="22033"/>
                            <a:pt x="1" y="25400"/>
                          </a:cubicBezTo>
                          <a:cubicBezTo>
                            <a:pt x="0" y="28771"/>
                            <a:pt x="645" y="32012"/>
                            <a:pt x="1934" y="35124"/>
                          </a:cubicBezTo>
                          <a:cubicBezTo>
                            <a:pt x="3223" y="38235"/>
                            <a:pt x="5058" y="40981"/>
                            <a:pt x="7440" y="43362"/>
                          </a:cubicBezTo>
                          <a:cubicBezTo>
                            <a:pt x="9822" y="45745"/>
                            <a:pt x="12568" y="47581"/>
                            <a:pt x="15680" y="48869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7"/>
                          </a:cubicBezTo>
                          <a:cubicBezTo>
                            <a:pt x="38232" y="47581"/>
                            <a:pt x="40979" y="45745"/>
                            <a:pt x="43361" y="43362"/>
                          </a:cubicBezTo>
                          <a:cubicBezTo>
                            <a:pt x="45743" y="40981"/>
                            <a:pt x="47578" y="38235"/>
                            <a:pt x="48867" y="35124"/>
                          </a:cubicBezTo>
                          <a:cubicBezTo>
                            <a:pt x="50156" y="32012"/>
                            <a:pt x="50801" y="28771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Developed full-stack web application for remote monitoring with real-time data visualization and alerts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278" w:right="1929" w:firstLine="0"/>
      </w:pPr>
      <w:r>
        <w:drawing>
          <wp:anchor simplePos="0" relativeHeight="251659299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77661</wp:posOffset>
            </wp:positionV>
            <wp:extent cx="25400" cy="25400"/>
            <wp:effectExtent l="0" t="0" r="0" b="0"/>
            <wp:wrapNone/>
            <wp:docPr id="144" name="Freeform 1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3"/>
                            <a:pt x="48867" y="15682"/>
                          </a:cubicBezTo>
                          <a:cubicBezTo>
                            <a:pt x="47578" y="12570"/>
                            <a:pt x="45743" y="9825"/>
                            <a:pt x="43361" y="7442"/>
                          </a:cubicBezTo>
                          <a:cubicBezTo>
                            <a:pt x="40979" y="5062"/>
                            <a:pt x="38232" y="3227"/>
                            <a:pt x="35120" y="1938"/>
                          </a:cubicBezTo>
                          <a:cubicBezTo>
                            <a:pt x="32009" y="649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9"/>
                            <a:pt x="15680" y="1938"/>
                          </a:cubicBezTo>
                          <a:cubicBezTo>
                            <a:pt x="12568" y="3227"/>
                            <a:pt x="9822" y="5062"/>
                            <a:pt x="7440" y="7442"/>
                          </a:cubicBezTo>
                          <a:cubicBezTo>
                            <a:pt x="5058" y="9825"/>
                            <a:pt x="3223" y="12570"/>
                            <a:pt x="1934" y="15682"/>
                          </a:cubicBezTo>
                          <a:cubicBezTo>
                            <a:pt x="645" y="18793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2"/>
                          </a:cubicBezTo>
                          <a:cubicBezTo>
                            <a:pt x="3223" y="38234"/>
                            <a:pt x="5058" y="40979"/>
                            <a:pt x="7440" y="43361"/>
                          </a:cubicBezTo>
                          <a:cubicBezTo>
                            <a:pt x="9822" y="45743"/>
                            <a:pt x="12568" y="47581"/>
                            <a:pt x="15680" y="48869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69"/>
                          </a:cubicBezTo>
                          <a:cubicBezTo>
                            <a:pt x="38232" y="47581"/>
                            <a:pt x="40979" y="45743"/>
                            <a:pt x="43361" y="43361"/>
                          </a:cubicBezTo>
                          <a:cubicBezTo>
                            <a:pt x="45743" y="40979"/>
                            <a:pt x="47578" y="38234"/>
                            <a:pt x="48867" y="35122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Built RESTful APIs for communication between IoT devices and central server; integrated Azure cloud services</w:t>
      </w:r>
      <w:r>
        <w:rPr>
          <w:rFonts w:ascii="Times New Roman" w:hAnsi="Times New Roman" w:cs="Times New Roman"/>
          <w:sz w:val="14"/>
          <w:szCs w:val="14"/>
        </w:rPr>
        <w:t> </w:t>
      </w:r>
      <w:r>
        <w:drawing>
          <wp:anchor simplePos="0" relativeHeight="251659322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77661</wp:posOffset>
            </wp:positionV>
            <wp:extent cx="25400" cy="25400"/>
            <wp:effectExtent l="0" t="0" r="0" b="0"/>
            <wp:wrapNone/>
            <wp:docPr id="145" name="Freeform 1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5"/>
                            <a:pt x="50156" y="18795"/>
                            <a:pt x="48867" y="15683"/>
                          </a:cubicBezTo>
                          <a:cubicBezTo>
                            <a:pt x="47578" y="12572"/>
                            <a:pt x="45743" y="9823"/>
                            <a:pt x="43361" y="7440"/>
                          </a:cubicBezTo>
                          <a:cubicBezTo>
                            <a:pt x="40979" y="5061"/>
                            <a:pt x="38232" y="3225"/>
                            <a:pt x="35120" y="1937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7"/>
                          </a:cubicBezTo>
                          <a:cubicBezTo>
                            <a:pt x="12568" y="3225"/>
                            <a:pt x="9822" y="5061"/>
                            <a:pt x="7440" y="7440"/>
                          </a:cubicBezTo>
                          <a:cubicBezTo>
                            <a:pt x="5058" y="9823"/>
                            <a:pt x="3223" y="12570"/>
                            <a:pt x="1934" y="15682"/>
                          </a:cubicBezTo>
                          <a:cubicBezTo>
                            <a:pt x="645" y="18795"/>
                            <a:pt x="0" y="22035"/>
                            <a:pt x="1" y="25400"/>
                          </a:cubicBezTo>
                          <a:cubicBezTo>
                            <a:pt x="0" y="28771"/>
                            <a:pt x="645" y="32012"/>
                            <a:pt x="1934" y="35124"/>
                          </a:cubicBezTo>
                          <a:cubicBezTo>
                            <a:pt x="3223" y="38237"/>
                            <a:pt x="5058" y="40984"/>
                            <a:pt x="7440" y="43364"/>
                          </a:cubicBezTo>
                          <a:cubicBezTo>
                            <a:pt x="9822" y="45745"/>
                            <a:pt x="12568" y="47581"/>
                            <a:pt x="15680" y="48869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69"/>
                          </a:cubicBezTo>
                          <a:cubicBezTo>
                            <a:pt x="38232" y="47581"/>
                            <a:pt x="40979" y="45745"/>
                            <a:pt x="43361" y="43364"/>
                          </a:cubicBezTo>
                          <a:cubicBezTo>
                            <a:pt x="45743" y="40984"/>
                            <a:pt x="47578" y="38237"/>
                            <a:pt x="48867" y="35124"/>
                          </a:cubicBezTo>
                          <a:cubicBezTo>
                            <a:pt x="50156" y="32012"/>
                            <a:pt x="50801" y="28771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Implemented automated deployment scripts reducing deployment errors by 95% and time by 40%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6548"/>
        </w:tabs>
        <w:spacing w:before="120" w:after="0" w:line="170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2. Enterprise Maintenance Management System	</w:t>
      </w:r>
      <w:r>
        <w:rPr baseline="0" dirty="0">
          <w:rFonts w:ascii="Calibri" w:hAnsi="Calibri" w:cs="Calibri"/>
          <w:i/>
          <w:iCs/>
          <w:color w:val="444444"/>
          <w:sz w:val="12"/>
          <w:szCs w:val="12"/>
          <w:lang w:val="en-US"/>
        </w:rPr>
        <w:t>ASP.NET MVC, C#, SQL Server, SAP Integration</w:t>
      </w:r>
      <w:r>
        <w:rPr>
          <w:rFonts w:ascii="Times New Roman" w:hAnsi="Times New Roman" w:cs="Times New Roman"/>
          <w:sz w:val="12"/>
          <w:szCs w:val="12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40"/>
          <w:pgMar w:top="269" w:right="500" w:bottom="131" w:left="500" w:header="708" w:footer="708" w:gutter="0"/>
          <w:docGrid w:linePitch="360"/>
        </w:sectPr>
        <w:spacing w:before="20" w:after="0" w:line="220" w:lineRule="exact"/>
        <w:ind w:left="2278" w:right="1929" w:firstLine="0"/>
      </w:pPr>
      <w:r>
        <w:drawing>
          <wp:anchor simplePos="0" relativeHeight="251659393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84646</wp:posOffset>
            </wp:positionV>
            <wp:extent cx="25400" cy="25400"/>
            <wp:effectExtent l="0" t="0" r="0" b="0"/>
            <wp:wrapNone/>
            <wp:docPr id="146" name="Freeform 1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5"/>
                            <a:pt x="48867" y="15683"/>
                          </a:cubicBezTo>
                          <a:cubicBezTo>
                            <a:pt x="47578" y="12572"/>
                            <a:pt x="45743" y="9823"/>
                            <a:pt x="43361" y="7440"/>
                          </a:cubicBezTo>
                          <a:cubicBezTo>
                            <a:pt x="40979" y="5061"/>
                            <a:pt x="38232" y="3225"/>
                            <a:pt x="35120" y="1935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5"/>
                          </a:cubicBezTo>
                          <a:cubicBezTo>
                            <a:pt x="12568" y="3225"/>
                            <a:pt x="9822" y="5061"/>
                            <a:pt x="7440" y="7440"/>
                          </a:cubicBezTo>
                          <a:cubicBezTo>
                            <a:pt x="5058" y="9823"/>
                            <a:pt x="3223" y="12572"/>
                            <a:pt x="1934" y="15683"/>
                          </a:cubicBezTo>
                          <a:cubicBezTo>
                            <a:pt x="645" y="18795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2"/>
                          </a:cubicBezTo>
                          <a:cubicBezTo>
                            <a:pt x="3223" y="38235"/>
                            <a:pt x="5058" y="40982"/>
                            <a:pt x="7440" y="43362"/>
                          </a:cubicBezTo>
                          <a:cubicBezTo>
                            <a:pt x="9822" y="45745"/>
                            <a:pt x="12568" y="47581"/>
                            <a:pt x="15680" y="48870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70"/>
                          </a:cubicBezTo>
                          <a:cubicBezTo>
                            <a:pt x="38232" y="47581"/>
                            <a:pt x="40979" y="45745"/>
                            <a:pt x="43361" y="43362"/>
                          </a:cubicBezTo>
                          <a:cubicBezTo>
                            <a:pt x="45743" y="40982"/>
                            <a:pt x="47578" y="38235"/>
                            <a:pt x="48867" y="35122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Designed and developed web-based maintenance management system with preventive scheduling module</w:t>
      </w:r>
      <w:r>
        <w:rPr>
          <w:rFonts w:ascii="Times New Roman" w:hAnsi="Times New Roman" w:cs="Times New Roman"/>
          <w:sz w:val="14"/>
          <w:szCs w:val="14"/>
        </w:rPr>
        <w:t> </w:t>
      </w:r>
      <w:r>
        <w:drawing>
          <wp:anchor simplePos="0" relativeHeight="251659411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71946</wp:posOffset>
            </wp:positionV>
            <wp:extent cx="25400" cy="25400"/>
            <wp:effectExtent l="0" t="0" r="0" b="0"/>
            <wp:wrapNone/>
            <wp:docPr id="147" name="Freeform 1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3"/>
                            <a:pt x="48867" y="15682"/>
                          </a:cubicBezTo>
                          <a:cubicBezTo>
                            <a:pt x="47578" y="12570"/>
                            <a:pt x="45743" y="9823"/>
                            <a:pt x="43361" y="7440"/>
                          </a:cubicBezTo>
                          <a:cubicBezTo>
                            <a:pt x="40979" y="5059"/>
                            <a:pt x="38232" y="3224"/>
                            <a:pt x="35120" y="1935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7"/>
                          </a:cubicBezTo>
                          <a:cubicBezTo>
                            <a:pt x="12568" y="3225"/>
                            <a:pt x="9822" y="5059"/>
                            <a:pt x="7440" y="7440"/>
                          </a:cubicBezTo>
                          <a:cubicBezTo>
                            <a:pt x="5058" y="9823"/>
                            <a:pt x="3223" y="12570"/>
                            <a:pt x="1934" y="15682"/>
                          </a:cubicBezTo>
                          <a:cubicBezTo>
                            <a:pt x="645" y="18793"/>
                            <a:pt x="0" y="22033"/>
                            <a:pt x="1" y="25400"/>
                          </a:cubicBezTo>
                          <a:cubicBezTo>
                            <a:pt x="0" y="28771"/>
                            <a:pt x="645" y="32012"/>
                            <a:pt x="1934" y="35125"/>
                          </a:cubicBezTo>
                          <a:cubicBezTo>
                            <a:pt x="3223" y="38237"/>
                            <a:pt x="5058" y="40982"/>
                            <a:pt x="7440" y="43364"/>
                          </a:cubicBezTo>
                          <a:cubicBezTo>
                            <a:pt x="9822" y="45747"/>
                            <a:pt x="12568" y="47581"/>
                            <a:pt x="15680" y="48869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69"/>
                          </a:cubicBezTo>
                          <a:cubicBezTo>
                            <a:pt x="38232" y="47581"/>
                            <a:pt x="40979" y="45747"/>
                            <a:pt x="43361" y="43364"/>
                          </a:cubicBezTo>
                          <a:cubicBezTo>
                            <a:pt x="45743" y="40982"/>
                            <a:pt x="47578" y="38235"/>
                            <a:pt x="48867" y="35124"/>
                          </a:cubicBezTo>
                          <a:cubicBezTo>
                            <a:pt x="50156" y="32012"/>
                            <a:pt x="50801" y="28771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Integrated with SAP-PM for seamless data exchange; implemented automated email notification system</w:t>
      </w:r>
      <w:r>
        <w:rPr>
          <w:rFonts w:ascii="Times New Roman" w:hAnsi="Times New Roman" w:cs="Times New Roman"/>
          <w:sz w:val="14"/>
          <w:szCs w:val="14"/>
        </w:rPr>
        <w:t> </w:t>
      </w:r>
      <w:r/>
      <w:r/>
      <w:r>
        <w:br w:type="page"/>
      </w:r>
    </w:p>
    <w:p>
      <w:pPr>
        <w:rPr>
          <w:rFonts w:ascii="Times New Roman" w:hAnsi="Times New Roman" w:cs="Times New Roman"/>
          <w:color w:val="010302"/>
        </w:rPr>
        <w:spacing w:before="6" w:after="0" w:line="170" w:lineRule="exact"/>
        <w:ind w:left="2278" w:right="0" w:firstLine="0"/>
      </w:pPr>
      <w:r>
        <w:drawing>
          <wp:anchor simplePos="0" relativeHeight="251658245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50356</wp:posOffset>
            </wp:positionV>
            <wp:extent cx="25400" cy="25400"/>
            <wp:effectExtent l="0" t="0" r="0" b="0"/>
            <wp:wrapNone/>
            <wp:docPr id="148" name="Freeform 1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5"/>
                            <a:pt x="50156" y="18795"/>
                            <a:pt x="48867" y="15683"/>
                          </a:cubicBezTo>
                          <a:cubicBezTo>
                            <a:pt x="47578" y="12572"/>
                            <a:pt x="45743" y="9825"/>
                            <a:pt x="43361" y="7442"/>
                          </a:cubicBezTo>
                          <a:cubicBezTo>
                            <a:pt x="40979" y="5062"/>
                            <a:pt x="38232" y="3227"/>
                            <a:pt x="35120" y="1938"/>
                          </a:cubicBezTo>
                          <a:cubicBezTo>
                            <a:pt x="32009" y="649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9"/>
                            <a:pt x="15680" y="1938"/>
                          </a:cubicBezTo>
                          <a:cubicBezTo>
                            <a:pt x="12568" y="3227"/>
                            <a:pt x="9822" y="5062"/>
                            <a:pt x="7440" y="7442"/>
                          </a:cubicBezTo>
                          <a:cubicBezTo>
                            <a:pt x="5058" y="9825"/>
                            <a:pt x="3223" y="12572"/>
                            <a:pt x="1934" y="15683"/>
                          </a:cubicBezTo>
                          <a:cubicBezTo>
                            <a:pt x="645" y="18795"/>
                            <a:pt x="0" y="22035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2"/>
                          </a:cubicBezTo>
                          <a:cubicBezTo>
                            <a:pt x="3223" y="38234"/>
                            <a:pt x="5058" y="40981"/>
                            <a:pt x="7440" y="43361"/>
                          </a:cubicBezTo>
                          <a:cubicBezTo>
                            <a:pt x="9822" y="45743"/>
                            <a:pt x="12568" y="47581"/>
                            <a:pt x="15680" y="48869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69"/>
                          </a:cubicBezTo>
                          <a:cubicBezTo>
                            <a:pt x="38232" y="47581"/>
                            <a:pt x="40979" y="45743"/>
                            <a:pt x="43361" y="43361"/>
                          </a:cubicBezTo>
                          <a:cubicBezTo>
                            <a:pt x="45743" y="40981"/>
                            <a:pt x="47578" y="38235"/>
                            <a:pt x="48867" y="35124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10580</wp:posOffset>
            </wp:positionH>
            <wp:positionV relativeFrom="page">
              <wp:posOffset>981175</wp:posOffset>
            </wp:positionV>
            <wp:extent cx="2500000" cy="711000"/>
            <wp:effectExtent l="0" t="0" r="0" b="0"/>
            <wp:wrapNone/>
            <wp:docPr id="149" name="Freeform 1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10580</wp:posOffset>
            </wp:positionH>
            <wp:positionV relativeFrom="page">
              <wp:posOffset>3654525</wp:posOffset>
            </wp:positionV>
            <wp:extent cx="2500000" cy="711000"/>
            <wp:effectExtent l="0" t="0" r="0" b="0"/>
            <wp:wrapNone/>
            <wp:docPr id="150" name="Freeform 1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10580</wp:posOffset>
            </wp:positionH>
            <wp:positionV relativeFrom="page">
              <wp:posOffset>6327875</wp:posOffset>
            </wp:positionV>
            <wp:extent cx="2500000" cy="711000"/>
            <wp:effectExtent l="0" t="0" r="0" b="0"/>
            <wp:wrapNone/>
            <wp:docPr id="151" name="Freeform 1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10580</wp:posOffset>
            </wp:positionH>
            <wp:positionV relativeFrom="page">
              <wp:posOffset>9001225</wp:posOffset>
            </wp:positionV>
            <wp:extent cx="2500000" cy="711000"/>
            <wp:effectExtent l="0" t="0" r="0" b="0"/>
            <wp:wrapNone/>
            <wp:docPr id="152" name="Freeform 1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2531741</wp:posOffset>
            </wp:positionH>
            <wp:positionV relativeFrom="page">
              <wp:posOffset>981175</wp:posOffset>
            </wp:positionV>
            <wp:extent cx="2500000" cy="711000"/>
            <wp:effectExtent l="0" t="0" r="0" b="0"/>
            <wp:wrapNone/>
            <wp:docPr id="153" name="Freeform 1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2531741</wp:posOffset>
            </wp:positionH>
            <wp:positionV relativeFrom="page">
              <wp:posOffset>3654525</wp:posOffset>
            </wp:positionV>
            <wp:extent cx="2500000" cy="711000"/>
            <wp:effectExtent l="0" t="0" r="0" b="0"/>
            <wp:wrapNone/>
            <wp:docPr id="154" name="Freeform 1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2531741</wp:posOffset>
            </wp:positionH>
            <wp:positionV relativeFrom="page">
              <wp:posOffset>6327875</wp:posOffset>
            </wp:positionV>
            <wp:extent cx="2500000" cy="711000"/>
            <wp:effectExtent l="0" t="0" r="0" b="0"/>
            <wp:wrapNone/>
            <wp:docPr id="155" name="Freeform 1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2531741</wp:posOffset>
            </wp:positionH>
            <wp:positionV relativeFrom="page">
              <wp:posOffset>9001225</wp:posOffset>
            </wp:positionV>
            <wp:extent cx="2500000" cy="711000"/>
            <wp:effectExtent l="0" t="0" r="0" b="0"/>
            <wp:wrapNone/>
            <wp:docPr id="156" name="Freeform 1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5052902</wp:posOffset>
            </wp:positionH>
            <wp:positionV relativeFrom="page">
              <wp:posOffset>981175</wp:posOffset>
            </wp:positionV>
            <wp:extent cx="2500000" cy="711000"/>
            <wp:effectExtent l="0" t="0" r="0" b="0"/>
            <wp:wrapNone/>
            <wp:docPr id="157" name="Freeform 1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5052902</wp:posOffset>
            </wp:positionH>
            <wp:positionV relativeFrom="page">
              <wp:posOffset>3654525</wp:posOffset>
            </wp:positionV>
            <wp:extent cx="2500000" cy="711000"/>
            <wp:effectExtent l="0" t="0" r="0" b="0"/>
            <wp:wrapNone/>
            <wp:docPr id="158" name="Freeform 1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5052902</wp:posOffset>
            </wp:positionH>
            <wp:positionV relativeFrom="page">
              <wp:posOffset>6327875</wp:posOffset>
            </wp:positionV>
            <wp:extent cx="2500000" cy="711000"/>
            <wp:effectExtent l="0" t="0" r="0" b="0"/>
            <wp:wrapNone/>
            <wp:docPr id="159" name="Freeform 1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240" behindDoc="1" locked="1" layoutInCell="1" allowOverlap="1">
            <wp:simplePos x="0" y="0"/>
            <wp:positionH relativeFrom="page">
              <wp:posOffset>5052902</wp:posOffset>
            </wp:positionH>
            <wp:positionV relativeFrom="page">
              <wp:posOffset>9001225</wp:posOffset>
            </wp:positionV>
            <wp:extent cx="2500000" cy="711000"/>
            <wp:effectExtent l="0" t="0" r="0" b="0"/>
            <wp:wrapNone/>
            <wp:docPr id="160" name="Freeform 1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-2697629" flipH="0" flipV="0">
                      <a:off x="0" y="0"/>
                      <a:ext cx="2500000" cy="711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5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Arial Bold" w:hAnsi="Arial Bold" w:cs="Arial Bold"/>
                            <w:color w:val="010302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spacing w:before="0" w:line="536" w:lineRule="exact"/>
                          <w:ind w:left="0" w:right="0" w:firstLine="0"/>
                        </w:pPr>
                        <w:r>
                          <w:rPr baseline="0" dirty="0">
                            <w:rFonts w:ascii="Arial Bold" w:hAnsi="Arial Bold" w:cs="Arial Bold"/>
                            <w:color w:val="000000"/>
                            <w:sz w:val="36"/>
                            <w:szCs w:val="36"/>
                            <w:lang w:val="en-US"/>
                            <w14:textFill>
                              <w14:solidFill>
                                <w14:srgbClr w14:val="000000">
                                  <w14:alpha w14:val="75000"/>
                                </w14:srgbClr>
                              </w14:solidFill>
                            </w14:textFill>
                          </w:rPr>
                          <w:t>PDF-XChange Editor
DEMO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Built comprehensive reporting module with dynamic SQL queries and export functionality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6761"/>
        </w:tabs>
        <w:spacing w:before="140" w:after="0" w:line="170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3. Automated Testing Framework	</w:t>
      </w:r>
      <w:r>
        <w:rPr baseline="0" dirty="0">
          <w:rFonts w:ascii="Calibri" w:hAnsi="Calibri" w:cs="Calibri"/>
          <w:i/>
          <w:iCs/>
          <w:color w:val="444444"/>
          <w:sz w:val="12"/>
          <w:szCs w:val="12"/>
          <w:lang w:val="en-US"/>
        </w:rPr>
        <w:t>Python, C#, Unit Testing, Test Automation</w:t>
      </w:r>
      <w:r>
        <w:rPr>
          <w:rFonts w:ascii="Times New Roman" w:hAnsi="Times New Roman" w:cs="Times New Roman"/>
          <w:sz w:val="12"/>
          <w:szCs w:val="12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0" w:lineRule="exact"/>
        <w:ind w:left="2278" w:right="1929" w:firstLine="0"/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77661</wp:posOffset>
            </wp:positionV>
            <wp:extent cx="25400" cy="25400"/>
            <wp:effectExtent l="0" t="0" r="0" b="0"/>
            <wp:wrapNone/>
            <wp:docPr id="161" name="Freeform 1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5"/>
                            <a:pt x="48867" y="15683"/>
                          </a:cubicBezTo>
                          <a:cubicBezTo>
                            <a:pt x="47578" y="12570"/>
                            <a:pt x="45743" y="9823"/>
                            <a:pt x="43361" y="7440"/>
                          </a:cubicBezTo>
                          <a:cubicBezTo>
                            <a:pt x="40979" y="5061"/>
                            <a:pt x="38232" y="3225"/>
                            <a:pt x="35120" y="1935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9"/>
                            <a:pt x="15680" y="1937"/>
                          </a:cubicBezTo>
                          <a:cubicBezTo>
                            <a:pt x="12568" y="3225"/>
                            <a:pt x="9822" y="5061"/>
                            <a:pt x="7440" y="7440"/>
                          </a:cubicBezTo>
                          <a:cubicBezTo>
                            <a:pt x="5058" y="9823"/>
                            <a:pt x="3223" y="12570"/>
                            <a:pt x="1934" y="15683"/>
                          </a:cubicBezTo>
                          <a:cubicBezTo>
                            <a:pt x="645" y="18795"/>
                            <a:pt x="0" y="22033"/>
                            <a:pt x="1" y="25400"/>
                          </a:cubicBezTo>
                          <a:cubicBezTo>
                            <a:pt x="0" y="28771"/>
                            <a:pt x="645" y="32012"/>
                            <a:pt x="1934" y="35124"/>
                          </a:cubicBezTo>
                          <a:cubicBezTo>
                            <a:pt x="3223" y="38235"/>
                            <a:pt x="5058" y="40982"/>
                            <a:pt x="7440" y="43364"/>
                          </a:cubicBezTo>
                          <a:cubicBezTo>
                            <a:pt x="9822" y="45747"/>
                            <a:pt x="12568" y="47582"/>
                            <a:pt x="15680" y="48870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70"/>
                          </a:cubicBezTo>
                          <a:cubicBezTo>
                            <a:pt x="38232" y="47582"/>
                            <a:pt x="40979" y="45747"/>
                            <a:pt x="43361" y="43364"/>
                          </a:cubicBezTo>
                          <a:cubicBezTo>
                            <a:pt x="45743" y="40982"/>
                            <a:pt x="47578" y="38235"/>
                            <a:pt x="48867" y="35124"/>
                          </a:cubicBezTo>
                          <a:cubicBezTo>
                            <a:pt x="50156" y="32012"/>
                            <a:pt x="50801" y="28771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Developed automated testing framework for software validation with test case management system</w:t>
      </w:r>
      <w:r>
        <w:rPr>
          <w:rFonts w:ascii="Times New Roman" w:hAnsi="Times New Roman" w:cs="Times New Roman"/>
          <w:sz w:val="14"/>
          <w:szCs w:val="14"/>
        </w:rPr>
        <w:t> </w:t>
      </w:r>
      <w:r>
        <w:br w:type="textWrapping" w:clear="all"/>
      </w:r>
      <w:r>
        <w:drawing>
          <wp:anchor simplePos="0" relativeHeight="251658328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77661</wp:posOffset>
            </wp:positionV>
            <wp:extent cx="25400" cy="25400"/>
            <wp:effectExtent l="0" t="0" r="0" b="0"/>
            <wp:wrapNone/>
            <wp:docPr id="162" name="Freeform 1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5"/>
                            <a:pt x="48867" y="15683"/>
                          </a:cubicBezTo>
                          <a:cubicBezTo>
                            <a:pt x="47578" y="12572"/>
                            <a:pt x="45743" y="9826"/>
                            <a:pt x="43361" y="7443"/>
                          </a:cubicBezTo>
                          <a:cubicBezTo>
                            <a:pt x="40979" y="5064"/>
                            <a:pt x="38232" y="3228"/>
                            <a:pt x="35120" y="1937"/>
                          </a:cubicBezTo>
                          <a:cubicBezTo>
                            <a:pt x="32009" y="649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9"/>
                            <a:pt x="15680" y="1937"/>
                          </a:cubicBezTo>
                          <a:cubicBezTo>
                            <a:pt x="12568" y="3228"/>
                            <a:pt x="9822" y="5064"/>
                            <a:pt x="7440" y="7443"/>
                          </a:cubicBezTo>
                          <a:cubicBezTo>
                            <a:pt x="5058" y="9826"/>
                            <a:pt x="3223" y="12573"/>
                            <a:pt x="1934" y="15685"/>
                          </a:cubicBezTo>
                          <a:cubicBezTo>
                            <a:pt x="645" y="18795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2"/>
                          </a:cubicBezTo>
                          <a:cubicBezTo>
                            <a:pt x="3223" y="38235"/>
                            <a:pt x="5058" y="40982"/>
                            <a:pt x="7440" y="43362"/>
                          </a:cubicBezTo>
                          <a:cubicBezTo>
                            <a:pt x="9822" y="45745"/>
                            <a:pt x="12568" y="47581"/>
                            <a:pt x="15680" y="48870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70"/>
                          </a:cubicBezTo>
                          <a:cubicBezTo>
                            <a:pt x="38232" y="47581"/>
                            <a:pt x="40979" y="45745"/>
                            <a:pt x="43361" y="43362"/>
                          </a:cubicBezTo>
                          <a:cubicBezTo>
                            <a:pt x="45743" y="40982"/>
                            <a:pt x="47578" y="38235"/>
                            <a:pt x="48867" y="35122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Reduced manual testing effort by 60%; implemented automated test reports and defect tracking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7259"/>
        </w:tabs>
        <w:spacing w:before="120" w:after="0" w:line="170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4. Real-Time Analytics Dashboard	</w:t>
      </w:r>
      <w:r>
        <w:rPr baseline="0" dirty="0">
          <w:rFonts w:ascii="Calibri" w:hAnsi="Calibri" w:cs="Calibri"/>
          <w:i/>
          <w:iCs/>
          <w:color w:val="444444"/>
          <w:sz w:val="12"/>
          <w:szCs w:val="12"/>
          <w:lang w:val="en-US"/>
        </w:rPr>
        <w:t>Angular, C#, SQL Server, SignalR</w:t>
      </w:r>
      <w:r>
        <w:rPr>
          <w:rFonts w:ascii="Times New Roman" w:hAnsi="Times New Roman" w:cs="Times New Roman"/>
          <w:sz w:val="12"/>
          <w:szCs w:val="12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170" w:lineRule="exact"/>
        <w:ind w:left="2278" w:right="0" w:firstLine="0"/>
      </w:pPr>
      <w:r>
        <w:drawing>
          <wp:anchor simplePos="0" relativeHeight="251658384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84646</wp:posOffset>
            </wp:positionV>
            <wp:extent cx="25400" cy="25400"/>
            <wp:effectExtent l="0" t="0" r="0" b="0"/>
            <wp:wrapNone/>
            <wp:docPr id="163" name="Freeform 1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3"/>
                            <a:pt x="48867" y="15682"/>
                          </a:cubicBezTo>
                          <a:cubicBezTo>
                            <a:pt x="47578" y="12570"/>
                            <a:pt x="45743" y="9823"/>
                            <a:pt x="43361" y="7440"/>
                          </a:cubicBezTo>
                          <a:cubicBezTo>
                            <a:pt x="40979" y="5059"/>
                            <a:pt x="38232" y="3225"/>
                            <a:pt x="35120" y="1937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7"/>
                          </a:cubicBezTo>
                          <a:cubicBezTo>
                            <a:pt x="12568" y="3225"/>
                            <a:pt x="9822" y="5059"/>
                            <a:pt x="7440" y="7440"/>
                          </a:cubicBezTo>
                          <a:cubicBezTo>
                            <a:pt x="5058" y="9823"/>
                            <a:pt x="3223" y="12570"/>
                            <a:pt x="1934" y="15682"/>
                          </a:cubicBezTo>
                          <a:cubicBezTo>
                            <a:pt x="645" y="18793"/>
                            <a:pt x="0" y="22033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4"/>
                          </a:cubicBezTo>
                          <a:cubicBezTo>
                            <a:pt x="3223" y="38235"/>
                            <a:pt x="5058" y="40982"/>
                            <a:pt x="7440" y="43364"/>
                          </a:cubicBezTo>
                          <a:cubicBezTo>
                            <a:pt x="9822" y="45747"/>
                            <a:pt x="12568" y="47581"/>
                            <a:pt x="15680" y="48869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70"/>
                          </a:cubicBezTo>
                          <a:cubicBezTo>
                            <a:pt x="38232" y="47582"/>
                            <a:pt x="40979" y="45747"/>
                            <a:pt x="43361" y="43364"/>
                          </a:cubicBezTo>
                          <a:cubicBezTo>
                            <a:pt x="45743" y="40982"/>
                            <a:pt x="47578" y="38235"/>
                            <a:pt x="48867" y="35124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Built interactive dashboard with real-time data updates using SignalR for live monitoring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170" w:lineRule="exact"/>
        <w:ind w:left="2278" w:right="0" w:firstLine="0"/>
      </w:pPr>
      <w:r>
        <w:drawing>
          <wp:anchor simplePos="0" relativeHeight="251658399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71946</wp:posOffset>
            </wp:positionV>
            <wp:extent cx="25400" cy="25400"/>
            <wp:effectExtent l="0" t="0" r="0" b="0"/>
            <wp:wrapNone/>
            <wp:docPr id="164" name="Freeform 1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5"/>
                            <a:pt x="50156" y="18795"/>
                            <a:pt x="48867" y="15683"/>
                          </a:cubicBezTo>
                          <a:cubicBezTo>
                            <a:pt x="47578" y="12572"/>
                            <a:pt x="45743" y="9825"/>
                            <a:pt x="43361" y="7442"/>
                          </a:cubicBezTo>
                          <a:cubicBezTo>
                            <a:pt x="40979" y="5061"/>
                            <a:pt x="38232" y="3225"/>
                            <a:pt x="35120" y="1937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7"/>
                          </a:cubicBezTo>
                          <a:cubicBezTo>
                            <a:pt x="12568" y="3225"/>
                            <a:pt x="9822" y="5061"/>
                            <a:pt x="7440" y="7442"/>
                          </a:cubicBezTo>
                          <a:cubicBezTo>
                            <a:pt x="5058" y="9825"/>
                            <a:pt x="3223" y="12572"/>
                            <a:pt x="1934" y="15683"/>
                          </a:cubicBezTo>
                          <a:cubicBezTo>
                            <a:pt x="645" y="18795"/>
                            <a:pt x="0" y="22035"/>
                            <a:pt x="1" y="25400"/>
                          </a:cubicBezTo>
                          <a:cubicBezTo>
                            <a:pt x="0" y="28771"/>
                            <a:pt x="645" y="32011"/>
                            <a:pt x="1934" y="35122"/>
                          </a:cubicBezTo>
                          <a:cubicBezTo>
                            <a:pt x="3223" y="38234"/>
                            <a:pt x="5058" y="40981"/>
                            <a:pt x="7440" y="43362"/>
                          </a:cubicBezTo>
                          <a:cubicBezTo>
                            <a:pt x="9822" y="45745"/>
                            <a:pt x="12568" y="47581"/>
                            <a:pt x="15680" y="48869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7"/>
                          </a:cubicBezTo>
                          <a:cubicBezTo>
                            <a:pt x="38232" y="47581"/>
                            <a:pt x="40979" y="45745"/>
                            <a:pt x="43361" y="43362"/>
                          </a:cubicBezTo>
                          <a:cubicBezTo>
                            <a:pt x="45743" y="40981"/>
                            <a:pt x="47578" y="38234"/>
                            <a:pt x="48867" y="35122"/>
                          </a:cubicBezTo>
                          <a:cubicBezTo>
                            <a:pt x="50156" y="32011"/>
                            <a:pt x="50801" y="28771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Implemented KPI widgets, trend charts, and drill-down reports; reduced decision-making time by 30%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6295"/>
        </w:tabs>
        <w:spacing w:before="120" w:after="0" w:line="170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5. CI/CD Pipeline Implementation	</w:t>
      </w:r>
      <w:r>
        <w:rPr baseline="0" dirty="0">
          <w:rFonts w:ascii="Calibri" w:hAnsi="Calibri" w:cs="Calibri"/>
          <w:i/>
          <w:iCs/>
          <w:color w:val="444444"/>
          <w:sz w:val="12"/>
          <w:szCs w:val="12"/>
          <w:lang w:val="en-US"/>
        </w:rPr>
        <w:t>Jenkins, GitHub Actions, Azure DevOps, PowerShell</w:t>
      </w:r>
      <w:r>
        <w:rPr>
          <w:rFonts w:ascii="Times New Roman" w:hAnsi="Times New Roman" w:cs="Times New Roman"/>
          <w:sz w:val="12"/>
          <w:szCs w:val="12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40"/>
          <w:pgMar w:top="0" w:right="500" w:bottom="118" w:left="500" w:header="708" w:footer="708" w:gutter="0"/>
          <w:docGrid w:linePitch="360"/>
        </w:sectPr>
        <w:spacing w:before="20" w:after="0" w:line="220" w:lineRule="exact"/>
        <w:ind w:left="2278" w:right="1929" w:firstLine="0"/>
      </w:pPr>
      <w:r>
        <w:drawing>
          <wp:anchor simplePos="0" relativeHeight="251658463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84646</wp:posOffset>
            </wp:positionV>
            <wp:extent cx="25400" cy="25400"/>
            <wp:effectExtent l="0" t="0" r="0" b="0"/>
            <wp:wrapNone/>
            <wp:docPr id="165" name="Freeform 1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3"/>
                            <a:pt x="50156" y="18795"/>
                            <a:pt x="48867" y="15683"/>
                          </a:cubicBezTo>
                          <a:cubicBezTo>
                            <a:pt x="47578" y="12572"/>
                            <a:pt x="45743" y="9825"/>
                            <a:pt x="43361" y="7442"/>
                          </a:cubicBezTo>
                          <a:cubicBezTo>
                            <a:pt x="40979" y="5061"/>
                            <a:pt x="38232" y="3225"/>
                            <a:pt x="35120" y="1935"/>
                          </a:cubicBezTo>
                          <a:cubicBezTo>
                            <a:pt x="32009" y="647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7"/>
                            <a:pt x="15680" y="1935"/>
                          </a:cubicBezTo>
                          <a:cubicBezTo>
                            <a:pt x="12568" y="3225"/>
                            <a:pt x="9822" y="5061"/>
                            <a:pt x="7440" y="7442"/>
                          </a:cubicBezTo>
                          <a:cubicBezTo>
                            <a:pt x="5058" y="9825"/>
                            <a:pt x="3223" y="12572"/>
                            <a:pt x="1934" y="15683"/>
                          </a:cubicBezTo>
                          <a:cubicBezTo>
                            <a:pt x="645" y="18795"/>
                            <a:pt x="0" y="22033"/>
                            <a:pt x="1" y="25400"/>
                          </a:cubicBezTo>
                          <a:cubicBezTo>
                            <a:pt x="0" y="28771"/>
                            <a:pt x="645" y="32012"/>
                            <a:pt x="1934" y="35124"/>
                          </a:cubicBezTo>
                          <a:cubicBezTo>
                            <a:pt x="3223" y="38237"/>
                            <a:pt x="5058" y="40984"/>
                            <a:pt x="7440" y="43364"/>
                          </a:cubicBezTo>
                          <a:cubicBezTo>
                            <a:pt x="9822" y="45745"/>
                            <a:pt x="12568" y="47581"/>
                            <a:pt x="15680" y="48870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7"/>
                            <a:pt x="35120" y="48870"/>
                          </a:cubicBezTo>
                          <a:cubicBezTo>
                            <a:pt x="38232" y="47581"/>
                            <a:pt x="40979" y="45745"/>
                            <a:pt x="43361" y="43364"/>
                          </a:cubicBezTo>
                          <a:cubicBezTo>
                            <a:pt x="45743" y="40984"/>
                            <a:pt x="47578" y="38237"/>
                            <a:pt x="48867" y="35124"/>
                          </a:cubicBezTo>
                          <a:cubicBezTo>
                            <a:pt x="50156" y="32012"/>
                            <a:pt x="50801" y="28771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Designed and implemented end-to-end CI/CD pipeline for automated build, test, and deployment</w:t>
      </w:r>
      <w:r>
        <w:rPr>
          <w:rFonts w:ascii="Times New Roman" w:hAnsi="Times New Roman" w:cs="Times New Roman"/>
          <w:sz w:val="14"/>
          <w:szCs w:val="14"/>
        </w:rPr>
        <w:t> </w:t>
      </w:r>
      <w:r>
        <w:br w:type="textWrapping" w:clear="all"/>
      </w:r>
      <w:r>
        <w:drawing>
          <wp:anchor simplePos="0" relativeHeight="251658476" behindDoc="0" locked="0" layoutInCell="1" allowOverlap="1">
            <wp:simplePos x="0" y="0"/>
            <wp:positionH relativeFrom="page">
              <wp:posOffset>1682749</wp:posOffset>
            </wp:positionH>
            <wp:positionV relativeFrom="line">
              <wp:posOffset>71946</wp:posOffset>
            </wp:positionV>
            <wp:extent cx="25400" cy="25400"/>
            <wp:effectExtent l="0" t="0" r="0" b="0"/>
            <wp:wrapNone/>
            <wp:docPr id="166" name="Freeform 1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400" cy="25400"/>
                    </a:xfrm>
                    <a:custGeom>
                      <a:rect l="l" t="t" r="r" b="b"/>
                      <a:pathLst>
                        <a:path w="50801" h="50800">
                          <a:moveTo>
                            <a:pt x="50801" y="25400"/>
                          </a:moveTo>
                          <a:cubicBezTo>
                            <a:pt x="50801" y="22035"/>
                            <a:pt x="50156" y="18796"/>
                            <a:pt x="48867" y="15685"/>
                          </a:cubicBezTo>
                          <a:cubicBezTo>
                            <a:pt x="47578" y="12573"/>
                            <a:pt x="45743" y="9826"/>
                            <a:pt x="43361" y="7443"/>
                          </a:cubicBezTo>
                          <a:cubicBezTo>
                            <a:pt x="40979" y="5064"/>
                            <a:pt x="38232" y="3228"/>
                            <a:pt x="35120" y="1938"/>
                          </a:cubicBezTo>
                          <a:cubicBezTo>
                            <a:pt x="32009" y="649"/>
                            <a:pt x="28769" y="2"/>
                            <a:pt x="25401" y="0"/>
                          </a:cubicBezTo>
                          <a:cubicBezTo>
                            <a:pt x="22032" y="2"/>
                            <a:pt x="18792" y="649"/>
                            <a:pt x="15680" y="1937"/>
                          </a:cubicBezTo>
                          <a:cubicBezTo>
                            <a:pt x="12568" y="3228"/>
                            <a:pt x="9822" y="5064"/>
                            <a:pt x="7440" y="7443"/>
                          </a:cubicBezTo>
                          <a:cubicBezTo>
                            <a:pt x="5058" y="9826"/>
                            <a:pt x="3223" y="12573"/>
                            <a:pt x="1934" y="15685"/>
                          </a:cubicBezTo>
                          <a:cubicBezTo>
                            <a:pt x="645" y="18796"/>
                            <a:pt x="0" y="22035"/>
                            <a:pt x="1" y="25400"/>
                          </a:cubicBezTo>
                          <a:cubicBezTo>
                            <a:pt x="0" y="28769"/>
                            <a:pt x="645" y="32011"/>
                            <a:pt x="1934" y="35124"/>
                          </a:cubicBezTo>
                          <a:cubicBezTo>
                            <a:pt x="3223" y="38235"/>
                            <a:pt x="5058" y="40981"/>
                            <a:pt x="7440" y="43362"/>
                          </a:cubicBezTo>
                          <a:cubicBezTo>
                            <a:pt x="9822" y="45745"/>
                            <a:pt x="12568" y="47581"/>
                            <a:pt x="15680" y="48869"/>
                          </a:cubicBezTo>
                          <a:cubicBezTo>
                            <a:pt x="18792" y="50157"/>
                            <a:pt x="22032" y="50800"/>
                            <a:pt x="25401" y="50800"/>
                          </a:cubicBezTo>
                          <a:cubicBezTo>
                            <a:pt x="28769" y="50800"/>
                            <a:pt x="32009" y="50156"/>
                            <a:pt x="35120" y="48867"/>
                          </a:cubicBezTo>
                          <a:cubicBezTo>
                            <a:pt x="38232" y="47581"/>
                            <a:pt x="40979" y="45745"/>
                            <a:pt x="43361" y="43362"/>
                          </a:cubicBezTo>
                          <a:cubicBezTo>
                            <a:pt x="45743" y="40981"/>
                            <a:pt x="47578" y="38235"/>
                            <a:pt x="48867" y="35124"/>
                          </a:cubicBezTo>
                          <a:cubicBezTo>
                            <a:pt x="50156" y="32011"/>
                            <a:pt x="50801" y="28769"/>
                            <a:pt x="50801" y="25400"/>
                          </a:cubicBezTo>
                          <a:close/>
                          <a:moveTo>
                            <a:pt x="50801" y="2540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Configured Jenkins jobs with GitHub webhooks; achieved 100% error-free automated deployments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70" w:after="0" w:line="195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z w:val="16"/>
          <w:szCs w:val="16"/>
          <w:lang w:val="en-US"/>
        </w:rPr>
        <w:t>EDUCATION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6" w:after="0" w:line="240" w:lineRule="exact"/>
        <w:ind w:left="2078" w:right="-40" w:firstLine="0"/>
      </w:pPr>
      <w:r>
        <w:drawing>
          <wp:anchor simplePos="0" relativeHeight="251658494" behindDoc="0" locked="0" layoutInCell="1" allowOverlap="1">
            <wp:simplePos x="0" y="0"/>
            <wp:positionH relativeFrom="page">
              <wp:posOffset>1651000</wp:posOffset>
            </wp:positionH>
            <wp:positionV relativeFrom="line">
              <wp:posOffset>37656</wp:posOffset>
            </wp:positionV>
            <wp:extent cx="2063750" cy="6350"/>
            <wp:effectExtent l="0" t="0" r="0" b="0"/>
            <wp:wrapNone/>
            <wp:docPr id="167" name="Freeform 1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063750" cy="6350"/>
                    </a:xfrm>
                    <a:custGeom>
                      <a:rect l="l" t="t" r="r" b="b"/>
                      <a:pathLst>
                        <a:path w="4127500" h="12700">
                          <a:moveTo>
                            <a:pt x="0" y="12700"/>
                          </a:moveTo>
                          <a:lnTo>
                            <a:pt x="4127500" y="12700"/>
                          </a:lnTo>
                          <a:lnTo>
                            <a:pt x="4127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b/>
          <w:bCs/>
          <w:color w:val="000000"/>
          <w:spacing w:val="-1"/>
          <w:sz w:val="14"/>
          <w:szCs w:val="14"/>
          <w:lang w:val="en-US"/>
        </w:rPr>
        <w:t>B.Tech in Electrical &amp; Electronics Engineering</w:t>
      </w:r>
      <w:r>
        <w:rPr>
          <w:rFonts w:ascii="Times New Roman" w:hAnsi="Times New Roman" w:cs="Times New Roman"/>
          <w:sz w:val="14"/>
          <w:szCs w:val="14"/>
        </w:rPr>
        <w:t> </w:t>
      </w: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Seemnata Engineering College | 2025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30" w:lineRule="exact"/>
        <w:ind w:left="2078" w:right="338" w:firstLine="0"/>
      </w:pPr>
      <w:r/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Diploma in Electrical Engineering</w:t>
      </w:r>
      <w:r>
        <w:rPr>
          <w:rFonts w:ascii="Times New Roman" w:hAnsi="Times New Roman" w:cs="Times New Roman"/>
          <w:sz w:val="14"/>
          <w:szCs w:val="14"/>
        </w:rPr>
        <w:t> </w:t>
      </w:r>
      <w:r/>
      <w:r>
        <w:rPr baseline="0" dirty="0">
          <w:rFonts w:ascii="Calibri" w:hAnsi="Calibri" w:cs="Calibri"/>
          <w:color w:val="000000"/>
          <w:spacing w:val="-1"/>
          <w:sz w:val="14"/>
          <w:szCs w:val="14"/>
          <w:lang w:val="en-US"/>
        </w:rPr>
        <w:t>Beharagora Polytechnic College | 2020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10" w:after="0" w:line="195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z w:val="16"/>
          <w:szCs w:val="16"/>
          <w:lang w:val="en-US"/>
        </w:rPr>
        <w:t>ACHIEVEMENTS &amp; AWARDS</w:t>
      </w:r>
      <w:r>
        <w:rPr>
          <w:rFonts w:ascii="Times New Roman" w:hAnsi="Times New Roman" w:cs="Times New Roman"/>
          <w:sz w:val="16"/>
          <w:szCs w:val="16"/>
        </w:rPr>
        <w:t> </w:t>
      </w:r>
      <w:r>
        <w:drawing>
          <wp:anchor simplePos="0" relativeHeight="251658243" behindDoc="0" locked="0" layoutInCell="1" allowOverlap="1">
            <wp:simplePos x="0" y="0"/>
            <wp:positionH relativeFrom="page">
              <wp:posOffset>1651000</wp:posOffset>
            </wp:positionH>
            <wp:positionV relativeFrom="paragraph">
              <wp:posOffset>287238</wp:posOffset>
            </wp:positionV>
            <wp:extent cx="4318000" cy="6350"/>
            <wp:effectExtent l="0" t="0" r="0" b="0"/>
            <wp:wrapNone/>
            <wp:docPr id="168" name="Freeform 1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318000" cy="6350"/>
                    </a:xfrm>
                    <a:custGeom>
                      <a:rect l="l" t="t" r="r" b="b"/>
                      <a:pathLst>
                        <a:path w="8636000" h="12700">
                          <a:moveTo>
                            <a:pt x="0" y="12700"/>
                          </a:moveTo>
                          <a:lnTo>
                            <a:pt x="8636000" y="12700"/>
                          </a:lnTo>
                          <a:lnTo>
                            <a:pt x="8636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70" w:after="0" w:line="195" w:lineRule="exact"/>
        <w:ind w:left="0" w:right="0" w:firstLine="0"/>
      </w:pPr>
      <w:r/>
      <w:r>
        <w:rPr baseline="0" dirty="0">
          <w:rFonts w:ascii="Calibri" w:hAnsi="Calibri" w:cs="Calibri"/>
          <w:b/>
          <w:bCs/>
          <w:color w:val="000000"/>
          <w:sz w:val="16"/>
          <w:szCs w:val="16"/>
          <w:lang w:val="en-US"/>
        </w:rPr>
        <w:t>CERTIFICATIONS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3" w:after="0" w:line="170" w:lineRule="exact"/>
        <w:ind w:left="0" w:right="0" w:firstLine="0"/>
      </w:pPr>
      <w:r>
        <w:drawing>
          <wp:anchor simplePos="0" relativeHeight="251658523" behindDoc="0" locked="0" layoutInCell="1" allowOverlap="1">
            <wp:simplePos x="0" y="0"/>
            <wp:positionH relativeFrom="page">
              <wp:posOffset>3905250</wp:posOffset>
            </wp:positionH>
            <wp:positionV relativeFrom="line">
              <wp:posOffset>29401</wp:posOffset>
            </wp:positionV>
            <wp:extent cx="2063750" cy="6350"/>
            <wp:effectExtent l="0" t="0" r="0" b="0"/>
            <wp:wrapNone/>
            <wp:docPr id="169" name="Freeform 1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063750" cy="6350"/>
                    </a:xfrm>
                    <a:custGeom>
                      <a:rect l="l" t="t" r="r" b="b"/>
                      <a:pathLst>
                        <a:path w="4127500" h="12700">
                          <a:moveTo>
                            <a:pt x="0" y="12700"/>
                          </a:moveTo>
                          <a:lnTo>
                            <a:pt x="4127500" y="12700"/>
                          </a:lnTo>
                          <a:lnTo>
                            <a:pt x="4127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• Microsoft Azure Fundamentals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170" w:lineRule="exact"/>
        <w:ind w:left="0" w:right="0" w:firstLine="0"/>
      </w:pP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• Python for Engineers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40"/>
          <w:pgMar w:top="0" w:right="500" w:bottom="118" w:left="500" w:header="708" w:footer="708" w:gutter="0"/>
          <w:cols w:num="2" w:space="0" w:equalWidth="0">
            <w:col w:w="4711" w:space="938"/>
            <w:col w:w="2251" w:space="0"/>
          </w:cols>
          <w:docGrid w:linePitch="360"/>
        </w:sectPr>
        <w:spacing w:before="11" w:after="0" w:line="230" w:lineRule="exact"/>
        <w:ind w:left="0" w:right="-40" w:firstLine="0"/>
      </w:pPr>
      <w:r/>
      <w:r>
        <w:rPr baseline="0" dirty="0">
          <w:rFonts w:ascii="Calibri" w:hAnsi="Calibri" w:cs="Calibri"/>
          <w:color w:val="000000"/>
          <w:spacing w:val="-1"/>
          <w:sz w:val="14"/>
          <w:szCs w:val="14"/>
          <w:lang w:val="en-US"/>
        </w:rPr>
        <w:t>• Industrial Automation (PLC &amp; SCADA)</w:t>
      </w:r>
      <w:r>
        <w:rPr>
          <w:rFonts w:ascii="Times New Roman" w:hAnsi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• IoT Certification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2" w:after="0" w:line="170" w:lineRule="exact"/>
        <w:ind w:left="2078" w:right="0" w:firstLine="0"/>
      </w:pP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• </w:t>
      </w:r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INSTA Award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 – Recognized for outstanding project delivery and technical excellence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170" w:lineRule="exact"/>
        <w:ind w:left="2078" w:right="0" w:firstLine="0"/>
      </w:pP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• </w:t>
      </w:r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Performance Badge</w:t>
      </w:r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 – Awarded for consistent code quality and on-time delivery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170" w:lineRule="exact"/>
        <w:ind w:left="2078" w:right="0" w:firstLine="0"/>
      </w:pPr>
      <w:r/>
      <w:r>
        <w:rPr baseline="0" dirty="0">
          <w:rFonts w:ascii="Calibri" w:hAnsi="Calibri" w:cs="Calibri"/>
          <w:color w:val="000000"/>
          <w:sz w:val="14"/>
          <w:szCs w:val="14"/>
          <w:lang w:val="en-US"/>
        </w:rPr>
        <w:t>• </w:t>
      </w:r>
      <w:r>
        <w:rPr baseline="0" dirty="0">
          <w:rFonts w:ascii="Calibri" w:hAnsi="Calibri" w:cs="Calibri"/>
          <w:b/>
          <w:bCs/>
          <w:color w:val="000000"/>
          <w:sz w:val="14"/>
          <w:szCs w:val="14"/>
          <w:lang w:val="en-US"/>
        </w:rPr>
        <w:t>Client Appreciation</w:t>
      </w:r>
      <w:r>
        <w:rPr baseline="0" dirty="0">
          <w:rFonts w:ascii="Calibri" w:hAnsi="Calibri" w:cs="Calibri"/>
          <w:color w:val="000000"/>
          <w:spacing w:val="-1"/>
          <w:sz w:val="14"/>
          <w:szCs w:val="14"/>
          <w:lang w:val="en-US"/>
        </w:rPr>
        <w:t> – Recognized for exceptional communication and problem resolution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1" w:h="16840"/>
          <w:pgMar w:top="0" w:right="500" w:bottom="118" w:left="500" w:header="708" w:footer="708" w:gutter="0"/>
          <w:docGrid w:linePitch="360"/>
        </w:sectPr>
        <w:spacing w:before="160" w:after="0" w:line="195" w:lineRule="exact"/>
        <w:ind w:left="2078" w:right="0" w:firstLine="0"/>
      </w:pPr>
      <w:r/>
      <w:r>
        <w:rPr baseline="0" dirty="0">
          <w:rFonts w:ascii="Calibri" w:hAnsi="Calibri" w:cs="Calibri"/>
          <w:b/>
          <w:bCs/>
          <w:color w:val="000000"/>
          <w:sz w:val="16"/>
          <w:szCs w:val="16"/>
          <w:lang w:val="en-US"/>
        </w:rPr>
        <w:t>KEY COMPETENCIES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tbl>
      <w:tblPr>
        <w:tblStyle w:val="TableGrid"/>
        <w:tblLayout w:type="fixed"/>
        <w:tblpPr w:leftFromText="0" w:rightFromText="0" w:vertAnchor="text" w:tblpX="2100" w:tblpY="156"/>
        <w:tblOverlap w:val="never"/>
        "
        <w:tblW w:w="2170" w:type="dxa"/>
        <w:tblLook w:val="04A0" w:firstRow="1" w:lastRow="0" w:firstColumn="1" w:lastColumn="0" w:noHBand="0" w:noVBand="1"/>
      </w:tblPr>
      <w:tblGrid>
        <w:gridCol w:w="2190"/>
      </w:tblGrid>
      <w:tr>
        <w:trPr>
          <w:trHeight w:hRule="exact" w:val="690"/>
        </w:trPr>
        <w:tc>
          <w:tcPr>
            <w:tcW w:w="21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AFAF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154" w:lineRule="exact"/>
              <w:ind w:left="83" w:right="0" w:firstLine="0"/>
            </w:pPr>
            <w:r>
              <w:drawing>
                <wp:anchor simplePos="0" relativeHeight="251658244" behindDoc="0" locked="0" layoutInCell="1" allowOverlap="1">
                  <wp:simplePos x="0" y="0"/>
                  <wp:positionH relativeFrom="page">
                    <wp:posOffset>-3175</wp:posOffset>
                  </wp:positionH>
                  <wp:positionV relativeFrom="line">
                    <wp:posOffset>-73316</wp:posOffset>
                  </wp:positionV>
                  <wp:extent cx="4318000" cy="6350"/>
                  <wp:effectExtent l="0" t="0" r="0" b="0"/>
                  <wp:wrapNone/>
                  <wp:docPr id="170" name="Freeform 17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4318000" cy="6350"/>
                          </a:xfrm>
                          <a:custGeom>
                            <a:rect l="l" t="t" r="r" b="b"/>
                            <a:pathLst>
                              <a:path w="8636000" h="12700">
                                <a:moveTo>
                                  <a:pt x="0" y="12700"/>
                                </a:moveTo>
                                <a:lnTo>
                                  <a:pt x="8636000" y="12700"/>
                                </a:lnTo>
                                <a:lnTo>
                                  <a:pt x="863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Calibri" w:hAnsi="Calibri" w:cs="Calibri"/>
                <w:b/>
                <w:bCs/>
                <w:color w:val="000000"/>
                <w:sz w:val="12"/>
                <w:szCs w:val="12"/>
                <w:lang w:val="en-US"/>
              </w:rPr>
              <w:t>Software Development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49" w:after="93" w:line="160" w:lineRule="exact"/>
              <w:ind w:left="83" w:right="142" w:firstLine="0"/>
            </w:pPr>
            <w:r/>
            <w:r>
              <w:rPr baseline="0" dirty="0">
                <w:rFonts w:ascii="Calibri" w:hAnsi="Calibri" w:cs="Calibri"/>
                <w:color w:val="333333"/>
                <w:spacing w:val="-1"/>
                <w:sz w:val="12"/>
                <w:szCs w:val="12"/>
                <w:lang w:val="en-US"/>
              </w:rPr>
              <w:t>Full Stack Development • SDLC • REST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  <w:r>
              <w:rPr baseline="0" dirty="0">
                <w:rFonts w:ascii="Calibri" w:hAnsi="Calibri" w:cs="Calibri"/>
                <w:color w:val="333333"/>
                <w:sz w:val="12"/>
                <w:szCs w:val="12"/>
                <w:lang w:val="en-US"/>
              </w:rPr>
              <w:t>APIs • MVC Architecture • OOP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tbl>
      <w:tblPr>
        <w:tblStyle w:val="TableGrid"/>
        <w:tblLayout w:type="fixed"/>
        <w:tblpPr w:leftFromText="0" w:rightFromText="0" w:vertAnchor="text" w:tblpX="2100" w:tblpY="100"/>
        <w:tblOverlap w:val="never"/>
        "
        <w:tblW w:w="2170" w:type="dxa"/>
        <w:tblLook w:val="04A0" w:firstRow="1" w:lastRow="0" w:firstColumn="1" w:lastColumn="0" w:noHBand="0" w:noVBand="1"/>
      </w:tblPr>
      <w:tblGrid>
        <w:gridCol w:w="2190"/>
      </w:tblGrid>
      <w:tr>
        <w:trPr>
          <w:trHeight w:hRule="exact" w:val="690"/>
        </w:trPr>
        <w:tc>
          <w:tcPr>
            <w:tcW w:w="21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AFAF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154" w:lineRule="exact"/>
              <w:ind w:left="83" w:right="0" w:firstLine="0"/>
            </w:pPr>
            <w:r/>
            <w:r>
              <w:rPr baseline="0" dirty="0">
                <w:rFonts w:ascii="Calibri" w:hAnsi="Calibri" w:cs="Calibri"/>
                <w:b/>
                <w:bCs/>
                <w:color w:val="000000"/>
                <w:sz w:val="12"/>
                <w:szCs w:val="12"/>
                <w:lang w:val="en-US"/>
              </w:rPr>
              <w:t>Database Management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49" w:after="93" w:line="160" w:lineRule="exact"/>
              <w:ind w:left="83" w:right="39" w:firstLine="0"/>
            </w:pPr>
            <w:r/>
            <w:r>
              <w:rPr baseline="0" dirty="0">
                <w:rFonts w:ascii="Calibri" w:hAnsi="Calibri" w:cs="Calibri"/>
                <w:color w:val="333333"/>
                <w:spacing w:val="-1"/>
                <w:sz w:val="12"/>
                <w:szCs w:val="12"/>
                <w:lang w:val="en-US"/>
              </w:rPr>
              <w:t>SQL Server • Stored Procedures • Query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  <w:r>
              <w:rPr baseline="0" dirty="0">
                <w:rFonts w:ascii="Calibri" w:hAnsi="Calibri" w:cs="Calibri"/>
                <w:color w:val="333333"/>
                <w:sz w:val="12"/>
                <w:szCs w:val="12"/>
                <w:lang w:val="en-US"/>
              </w:rPr>
              <w:t>Optimization • Data Modeling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after="26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</w:p>
    <w:tbl>
      <w:tblPr>
        <w:tblStyle w:val="TableGrid"/>
        <w:tblLayout w:type="fixed"/>
        <w:tblpPr w:leftFromText="0" w:rightFromText="0" w:vertAnchor="text" w:tblpX="66" w:tblpY="146"/>
        <w:tblOverlap w:val="never"/>
        "
        <w:tblW w:w="2104" w:type="dxa"/>
        <w:tblLook w:val="04A0" w:firstRow="1" w:lastRow="0" w:firstColumn="1" w:lastColumn="0" w:noHBand="0" w:noVBand="1"/>
      </w:tblPr>
      <w:tblGrid>
        <w:gridCol w:w="2190"/>
      </w:tblGrid>
      <w:tr>
        <w:trPr>
          <w:trHeight w:hRule="exact" w:val="690"/>
        </w:trPr>
        <w:tc>
          <w:tcPr>
            <w:tcW w:w="21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AFAF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154" w:lineRule="exact"/>
              <w:ind w:left="84" w:right="0" w:firstLine="0"/>
            </w:pPr>
            <w:r/>
            <w:r>
              <w:rPr baseline="0" dirty="0">
                <w:rFonts w:ascii="Calibri" w:hAnsi="Calibri" w:cs="Calibri"/>
                <w:b/>
                <w:bCs/>
                <w:color w:val="000000"/>
                <w:sz w:val="12"/>
                <w:szCs w:val="12"/>
                <w:lang w:val="en-US"/>
              </w:rPr>
              <w:t>Quality Assurance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49" w:after="93" w:line="160" w:lineRule="exact"/>
              <w:ind w:left="84" w:right="30" w:firstLine="0"/>
            </w:pPr>
            <w:r/>
            <w:r>
              <w:rPr baseline="0" dirty="0">
                <w:rFonts w:ascii="Calibri" w:hAnsi="Calibri" w:cs="Calibri"/>
                <w:color w:val="333333"/>
                <w:spacing w:val="-1"/>
                <w:sz w:val="12"/>
                <w:szCs w:val="12"/>
                <w:lang w:val="en-US"/>
              </w:rPr>
              <w:t>Unit Testing • Integration Testing • Code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  <w:r>
              <w:rPr baseline="0" dirty="0">
                <w:rFonts w:ascii="Calibri" w:hAnsi="Calibri" w:cs="Calibri"/>
                <w:color w:val="333333"/>
                <w:sz w:val="12"/>
                <w:szCs w:val="12"/>
                <w:lang w:val="en-US"/>
              </w:rPr>
              <w:t>Review • Debugging • Bug Fixing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  <w:r/>
          </w:p>
        </w:tc>
      </w:tr>
    </w:tbl>
    <w:tbl>
      <w:tblPr>
        <w:tblStyle w:val="TableGrid"/>
        <w:tblLayout w:type="fixed"/>
        <w:tblpPr w:leftFromText="0" w:rightFromText="0" w:vertAnchor="text" w:tblpX="66" w:tblpY="100"/>
        <w:tblOverlap w:val="never"/>
        "
        <w:tblW w:w="2104" w:type="dxa"/>
        <w:tblLook w:val="04A0" w:firstRow="1" w:lastRow="0" w:firstColumn="1" w:lastColumn="0" w:noHBand="0" w:noVBand="1"/>
      </w:tblPr>
      <w:tblGrid>
        <w:gridCol w:w="2190"/>
      </w:tblGrid>
      <w:tr>
        <w:trPr>
          <w:trHeight w:hRule="exact" w:val="690"/>
        </w:trPr>
        <w:tc>
          <w:tcPr>
            <w:tcW w:w="21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AFAF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154" w:lineRule="exact"/>
              <w:ind w:left="84" w:right="-18" w:firstLine="0"/>
            </w:pPr>
            <w:r/>
            <w:r>
              <w:rPr baseline="0" dirty="0">
                <w:rFonts w:ascii="Calibri" w:hAnsi="Calibri" w:cs="Calibri"/>
                <w:b/>
                <w:bCs/>
                <w:color w:val="000000"/>
                <w:sz w:val="12"/>
                <w:szCs w:val="12"/>
                <w:lang w:val="en-US"/>
              </w:rPr>
              <w:t>Problem Solving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61" w:after="0" w:line="146" w:lineRule="exact"/>
              <w:ind w:left="84" w:right="-18" w:firstLine="0"/>
            </w:pPr>
            <w:r/>
            <w:r>
              <w:rPr baseline="0" dirty="0">
                <w:rFonts w:ascii="Calibri" w:hAnsi="Calibri" w:cs="Calibri"/>
                <w:color w:val="333333"/>
                <w:spacing w:val="-1"/>
                <w:sz w:val="12"/>
                <w:szCs w:val="12"/>
                <w:lang w:val="en-US"/>
              </w:rPr>
              <w:t>Root Cause Analysis • Troubleshooting •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13" w:after="93" w:line="146" w:lineRule="exact"/>
              <w:ind w:left="84" w:right="-18" w:firstLine="0"/>
            </w:pPr>
            <w:r/>
            <w:r>
              <w:rPr baseline="0" dirty="0">
                <w:rFonts w:ascii="Calibri" w:hAnsi="Calibri" w:cs="Calibri"/>
                <w:color w:val="333333"/>
                <w:spacing w:val="-1"/>
                <w:sz w:val="12"/>
                <w:szCs w:val="12"/>
                <w:lang w:val="en-US"/>
              </w:rPr>
              <w:t>Performance Tuning • Debugging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</w:p>
    <w:tbl>
      <w:tblPr>
        <w:tblStyle w:val="TableGrid"/>
        <w:tblLayout w:type="fixed"/>
        <w:tblpPr w:leftFromText="0" w:rightFromText="0" w:vertAnchor="text" w:tblpX="66" w:tblpY="146"/>
        <w:tblOverlap w:val="never"/>
        "
        <w:tblW w:w="2104" w:type="dxa"/>
        <w:tblLook w:val="04A0" w:firstRow="1" w:lastRow="0" w:firstColumn="1" w:lastColumn="0" w:noHBand="0" w:noVBand="1"/>
      </w:tblPr>
      <w:tblGrid>
        <w:gridCol w:w="2190"/>
      </w:tblGrid>
      <w:tr>
        <w:trPr>
          <w:trHeight w:hRule="exact" w:val="690"/>
        </w:trPr>
        <w:tc>
          <w:tcPr>
            <w:tcW w:w="21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AFAF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154" w:lineRule="exact"/>
              <w:ind w:left="85" w:right="0" w:firstLine="0"/>
            </w:pPr>
            <w:r/>
            <w:r>
              <w:rPr baseline="0" dirty="0">
                <w:rFonts w:ascii="Calibri" w:hAnsi="Calibri" w:cs="Calibri"/>
                <w:b/>
                <w:bCs/>
                <w:color w:val="000000"/>
                <w:sz w:val="12"/>
                <w:szCs w:val="12"/>
                <w:lang w:val="en-US"/>
              </w:rPr>
              <w:t>DevOps &amp; Cloud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49" w:after="93" w:line="160" w:lineRule="exact"/>
              <w:ind w:left="85" w:right="286" w:firstLine="0"/>
            </w:pPr>
            <w:r/>
            <w:r>
              <w:rPr baseline="0" dirty="0">
                <w:rFonts w:ascii="Calibri" w:hAnsi="Calibri" w:cs="Calibri"/>
                <w:color w:val="333333"/>
                <w:spacing w:val="-1"/>
                <w:sz w:val="12"/>
                <w:szCs w:val="12"/>
                <w:lang w:val="en-US"/>
              </w:rPr>
              <w:t>CI/CD Pipelines • Azure Cloud • Git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  <w:r>
              <w:rPr baseline="0" dirty="0">
                <w:rFonts w:ascii="Calibri" w:hAnsi="Calibri" w:cs="Calibri"/>
                <w:color w:val="333333"/>
                <w:sz w:val="12"/>
                <w:szCs w:val="12"/>
                <w:lang w:val="en-US"/>
              </w:rPr>
              <w:t>Version Control • Automation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  <w:r/>
          </w:p>
        </w:tc>
      </w:tr>
    </w:tbl>
    <w:tbl>
      <w:tblPr>
        <w:tblStyle w:val="TableGrid"/>
        <w:tblLayout w:type="fixed"/>
        <w:tblpPr w:leftFromText="0" w:rightFromText="0" w:vertAnchor="text" w:tblpX="66" w:tblpY="100"/>
        <w:tblOverlap w:val="never"/>
        "
        <w:tblW w:w="2104" w:type="dxa"/>
        <w:tblLook w:val="04A0" w:firstRow="1" w:lastRow="0" w:firstColumn="1" w:lastColumn="0" w:noHBand="0" w:noVBand="1"/>
      </w:tblPr>
      <w:tblGrid>
        <w:gridCol w:w="2190"/>
      </w:tblGrid>
      <w:tr>
        <w:trPr>
          <w:trHeight w:hRule="exact" w:val="690"/>
        </w:trPr>
        <w:tc>
          <w:tcPr>
            <w:tcW w:w="21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AFAF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154" w:lineRule="exact"/>
              <w:ind w:left="85" w:right="0" w:firstLine="0"/>
            </w:pPr>
            <w:r/>
            <w:r>
              <w:rPr baseline="0" dirty="0">
                <w:rFonts w:ascii="Calibri" w:hAnsi="Calibri" w:cs="Calibri"/>
                <w:b/>
                <w:bCs/>
                <w:color w:val="000000"/>
                <w:sz w:val="12"/>
                <w:szCs w:val="12"/>
                <w:lang w:val="en-US"/>
              </w:rPr>
              <w:t>Professional Skills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49" w:after="93" w:line="160" w:lineRule="exact"/>
              <w:ind w:left="85" w:right="127" w:firstLine="0"/>
            </w:pPr>
            <w:r/>
            <w:r>
              <w:rPr baseline="0" dirty="0">
                <w:rFonts w:ascii="Calibri" w:hAnsi="Calibri" w:cs="Calibri"/>
                <w:color w:val="333333"/>
                <w:spacing w:val="-1"/>
                <w:sz w:val="12"/>
                <w:szCs w:val="12"/>
                <w:lang w:val="en-US"/>
              </w:rPr>
              <w:t>Agile/Scrum • Documentation • Client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  <w:r>
              <w:rPr baseline="0" dirty="0">
                <w:rFonts w:ascii="Calibri" w:hAnsi="Calibri" w:cs="Calibri"/>
                <w:color w:val="333333"/>
                <w:sz w:val="12"/>
                <w:szCs w:val="12"/>
                <w:lang w:val="en-US"/>
              </w:rPr>
              <w:t>Communication • Collaboration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  <w:sectPr>
          <w:type w:val="continuous"/>
          <w:pgSz w:w="11911" w:h="16840"/>
          <w:pgMar w:top="0" w:right="500" w:bottom="118" w:left="500" w:header="708" w:footer="708" w:gutter="0"/>
          <w:cols w:num="3" w:space="0" w:equalWidth="0">
            <w:col w:w="4340" w:space="60"/>
            <w:col w:w="2240" w:space="60"/>
            <w:col w:w="2240" w:space="0"/>
          </w:cols>
          <w:docGrid w:linePitch="360"/>
        </w:sectPr>
      </w:pPr>
      <w:r/>
    </w:p>
    <w:p>
      <w:r/>
    </w:p>
    <w:sectPr>
      <w:type w:val="continuous"/>
      <w:pgSz w:w="11911" w:h="16840"/>
      <w:pgMar w:top="0" w:right="500" w:bottom="118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 w:cryptProviderType="rsaAES" w:cryptAlgorithmClass="hash" w:cryptAlgorithmType="typeAny" w:cryptAlgorithmSid="14" w:cryptSpinCount="100000" w:salt="gfTEWeBl+gHfUPKgjexwcw==" w:hash="Icqf2p2GoMC6jebnfK+ugvdzVo/de+x1QIEIUKfWp8JlRJPibLusiR6T12Tp3dQl0e3BH1svq+0L02QgbUvnXQ=="/>
  <w:documentProtection w:edit="readOnly" w:enforcement="1" w:cryptProviderType="rsaAES" w:cryptAlgorithmClass="hash" w:cryptAlgorithmType="typeAny" w:cryptAlgorithmSid="14" w:cryptSpinCount="100000" w:salt="gfTEWeBl+gHfUPKgjexwcw==" w:hash="Icqf2p2GoMC6jebnfK+ugvdzVo/de+x1QIEIUKfWp8JlRJPibLusiR6T12Tp3dQl0e3BH1svq+0L02QgbUvnXQ=="/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100" Type="http://schemas.openxmlformats.org/officeDocument/2006/relationships/hyperlink" TargetMode="External" Target="https://www.linkedin.com/in/sourav-kumar-297b16197"/><Relationship Id="rId113" Type="http://schemas.openxmlformats.org/officeDocument/2006/relationships/hyperlink" TargetMode="External" Target="mailto:souravkr512000@gmail.co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2026-02-04T17:42:21Z</dcterms:created>
  <dcterms:modified xsi:type="dcterms:W3CDTF">2026-02-04T17:42:21Z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